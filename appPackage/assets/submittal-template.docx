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7F39" w14:textId="77777777" w:rsidR="00F038DE" w:rsidRDefault="006F25BA" w:rsidP="00B66437">
      <w:pPr>
        <w:pStyle w:val="Heading3"/>
      </w:pPr>
      <w:r>
        <w:t>SUBMITTAL REVIEW</w:t>
      </w:r>
    </w:p>
    <w:p w14:paraId="73C89495" w14:textId="77777777" w:rsidR="00E80E61" w:rsidRPr="006F25BA" w:rsidRDefault="006F25BA" w:rsidP="004F2838">
      <w:pPr>
        <w:pStyle w:val="CoverPageBody"/>
      </w:pPr>
      <w:r w:rsidRPr="00645196">
        <w:t xml:space="preserve">REVIEW IS ONLY FOR GENERAL CONFORMANCE WITH THE DESIGN CONCEPT OF THE PROJECT AND GENERAL COMPLIANCE WITH THE INFORMATION GIVEN IN THE CONTRACT DOCUMENTS.  </w:t>
      </w:r>
      <w:proofErr w:type="gramStart"/>
      <w:r w:rsidRPr="00645196">
        <w:t>ANY</w:t>
      </w:r>
      <w:proofErr w:type="gramEnd"/>
      <w:r w:rsidRPr="00645196">
        <w:t xml:space="preserve"> ACTION SHOWN IS SUBJECT TO THE REQUIREMENTS OF THE CONTRACT.  CONTRACTOR IS RESPONSIBLE FOR DIMENSIONS, QUANTITIES, AND COORDINATION.</w:t>
      </w:r>
    </w:p>
    <w:p w14:paraId="70F90107" w14:textId="48216B8C" w:rsidR="00226A76" w:rsidRDefault="0099732D" w:rsidP="00362772">
      <w:pPr>
        <w:pStyle w:val="Heading5"/>
        <w:ind w:left="2160" w:hanging="2160"/>
      </w:pPr>
      <w:r w:rsidRPr="006F25BA">
        <w:t>Project Name</w:t>
      </w:r>
      <w:r w:rsidR="00E80E61" w:rsidRPr="006F25BA">
        <w:t>:</w:t>
      </w:r>
      <w:r w:rsidR="00F03F0D">
        <w:tab/>
      </w:r>
      <w:r w:rsidR="0005669E"/>
      <w:r w:rsidR="004F75B0"/>
    </w:p>
    <w:p w14:paraId="1BA94EC6" w14:textId="3D72BD20" w:rsidR="00226A76" w:rsidRDefault="006F25BA" w:rsidP="00F03F0D">
      <w:pPr>
        <w:pStyle w:val="Heading5"/>
        <w:ind w:left="0"/>
      </w:pPr>
      <w:r w:rsidRPr="006F25BA">
        <w:t>SWE Project No.</w:t>
      </w:r>
      <w:proofErr w:type="gramStart"/>
      <w:r w:rsidRPr="006F25BA">
        <w:t xml:space="preserve">: </w:t>
      </w:r>
      <w:r w:rsidR="00226A76">
        <w:tab/>
      </w:r>
      <w:r w:rsidR="0005669E"/>
      <w:proofErr w:type="gramEnd"/>
    </w:p>
    <w:p w14:paraId="493FC4B1" w14:textId="060C24E3" w:rsidR="00A76344" w:rsidRPr="006F25BA" w:rsidRDefault="006F25BA" w:rsidP="00F03F0D">
      <w:pPr>
        <w:pStyle w:val="Heading5"/>
        <w:ind w:left="0"/>
      </w:pPr>
      <w:r w:rsidRPr="006F25BA">
        <w:t xml:space="preserve">Review </w:t>
      </w:r>
      <w:r w:rsidR="0099732D" w:rsidRPr="006F25BA">
        <w:t>Date:</w:t>
      </w:r>
      <w:r w:rsidR="00F03F0D">
        <w:tab/>
      </w:r>
      <w:r w:rsidR="0099732D" w:rsidRPr="006F25BA">
        <w:t xml:space="preserve"> </w:t>
      </w:r>
      <w:r w:rsidR="00226A76">
        <w:tab/>
      </w:r>
      <w:r w:rsidR="002E17E5"/>
      <w:r w:rsidR="002E17E5"/>
      <w:r w:rsidR="002E17E5"/>
      <w:r w:rsidR="00057573">
        <w:rPr>
          <w:noProof/>
        </w:rPr>
      </w:r>
      <w:r w:rsidR="002E17E5"/>
    </w:p>
    <w:p w14:paraId="2E698E12" w14:textId="2FFC16B6" w:rsidR="00A76344" w:rsidRPr="006F25BA" w:rsidRDefault="006F25BA" w:rsidP="00F03F0D">
      <w:pPr>
        <w:pStyle w:val="Heading5"/>
        <w:ind w:left="0"/>
      </w:pPr>
      <w:r w:rsidRPr="006F25BA">
        <w:t>Reviewed By</w:t>
      </w:r>
      <w:proofErr w:type="gramStart"/>
      <w:r w:rsidR="00E80E61" w:rsidRPr="006F25BA">
        <w:t>:</w:t>
      </w:r>
      <w:r w:rsidR="0099732D" w:rsidRPr="006F25BA">
        <w:t xml:space="preserve"> </w:t>
      </w:r>
      <w:r w:rsidR="00226A76">
        <w:tab/>
      </w:r>
      <w:r w:rsidR="00C4598F"/>
      <w:proofErr w:type="gramEnd"/>
    </w:p>
    <w:p w14:paraId="227C253A" w14:textId="7327D278" w:rsidR="00362772" w:rsidRDefault="006F25BA" w:rsidP="00F03F0D">
      <w:pPr>
        <w:pStyle w:val="Heading5"/>
        <w:ind w:left="0"/>
      </w:pPr>
      <w:r w:rsidRPr="00F03F0D">
        <w:rPr>
          <w:rStyle w:val="Heading4Char"/>
          <w:rFonts w:asciiTheme="minorHAnsi" w:hAnsiTheme="minorHAnsi" w:cstheme="minorHAnsi"/>
          <w:b/>
          <w:bCs w:val="0"/>
          <w:iCs w:val="0"/>
          <w:sz w:val="22"/>
          <w:szCs w:val="22"/>
        </w:rPr>
        <w:t>SWE Submittal No.:</w:t>
      </w:r>
      <w:r w:rsidRPr="00F03F0D"/>
      <w:r w:rsidR="00C4598F"/>
      <w:r w:rsidR="0005669E"/>
      <w:r w:rsidR="00094B2F"/>
    </w:p>
    <w:p w14:paraId="0FACF000" w14:textId="4EA5468E" w:rsidR="00226A76" w:rsidRDefault="006F25BA" w:rsidP="00C46017">
      <w:pPr>
        <w:pStyle w:val="Heading5"/>
        <w:ind w:left="0"/>
      </w:pPr>
      <w:r w:rsidRPr="006F25BA">
        <w:t xml:space="preserve">Contractor Submittal No.: </w:t>
      </w:r>
      <w:r w:rsidR="00C4598F"/>
      <w:r w:rsidR="00531CD4"/>
      <w:r w:rsidR="00703499"/>
      <w:r w:rsidR="00C038C2"/>
      <w:r w:rsidR="00703499"/>
    </w:p>
    <w:p w14:paraId="787FDFE0" w14:textId="77777777" w:rsidR="00C46017" w:rsidRPr="00C46017" w:rsidRDefault="00C46017" w:rsidP="00C46017"/>
    <w:p w14:paraId="5CBC9733" w14:textId="77777777" w:rsidR="00226A76" w:rsidRPr="004F2838" w:rsidRDefault="00226A76" w:rsidP="00226A76">
      <w:pPr>
        <w:tabs>
          <w:tab w:val="left" w:pos="-720"/>
          <w:tab w:val="left" w:pos="2160"/>
        </w:tabs>
        <w:suppressAutoHyphens/>
        <w:jc w:val="both"/>
        <w:rPr>
          <w:rFonts w:cstheme="minorHAnsi"/>
          <w:spacing w:val="-3"/>
        </w:rPr>
      </w:pPr>
      <w:r w:rsidRPr="004F2838">
        <w:rPr>
          <w:rFonts w:cstheme="minorHAnsi"/>
          <w:b/>
          <w:bCs/>
          <w:spacing w:val="-3"/>
        </w:rPr>
        <w:t>Bold Items</w:t>
      </w:r>
      <w:r w:rsidRPr="004F2838">
        <w:rPr>
          <w:rFonts w:cstheme="minorHAnsi"/>
          <w:spacing w:val="-3"/>
        </w:rPr>
        <w:t xml:space="preserve"> – Reviewed in this submittal</w:t>
      </w:r>
    </w:p>
    <w:p w14:paraId="4A015F10" w14:textId="77777777" w:rsidR="006F25BA" w:rsidRPr="006F25BA" w:rsidRDefault="00226A76" w:rsidP="00226A76">
      <w:pPr>
        <w:keepNext/>
        <w:keepLines/>
        <w:spacing w:before="240"/>
        <w:outlineLvl w:val="3"/>
        <w:rPr>
          <w:rFonts w:eastAsiaTheme="majorEastAsia" w:cstheme="minorHAnsi"/>
          <w:b/>
          <w:bCs/>
          <w:iCs/>
          <w:sz w:val="24"/>
          <w:szCs w:val="24"/>
        </w:rPr>
      </w:pPr>
      <w:r w:rsidRPr="004F2838">
        <w:rPr>
          <w:rFonts w:cstheme="minorHAnsi"/>
          <w:color w:val="808080" w:themeColor="background1" w:themeShade="80"/>
          <w:spacing w:val="-3"/>
        </w:rPr>
        <w:t xml:space="preserve">Gray Items </w:t>
      </w:r>
      <w:r w:rsidRPr="004F2838">
        <w:rPr>
          <w:rFonts w:cstheme="minorHAnsi"/>
          <w:spacing w:val="-3"/>
        </w:rPr>
        <w:t>– Previous reviewed submittals</w:t>
      </w:r>
    </w:p>
    <w:tbl>
      <w:tblPr>
        <w:tblStyle w:val="TableGrid2"/>
        <w:tblpPr w:leftFromText="187" w:rightFromText="187" w:vertAnchor="page" w:horzAnchor="margin" w:tblpXSpec="right" w:tblpY="376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5"/>
      </w:tblGrid>
      <w:tr w:rsidR="000D34DC" w:rsidRPr="000D34DC" w14:paraId="2FE78D5F" w14:textId="77777777" w:rsidTr="00B66437">
        <w:trPr>
          <w:trHeight w:val="277"/>
        </w:trPr>
        <w:tc>
          <w:tcPr>
            <w:tcW w:w="4065" w:type="dxa"/>
            <w:shd w:val="clear" w:color="auto" w:fill="12413C" w:themeFill="text1"/>
          </w:tcPr>
          <w:p w14:paraId="31A8B2FE" w14:textId="77777777" w:rsidR="000D34DC" w:rsidRPr="000D34DC" w:rsidRDefault="000D34DC" w:rsidP="00B66437">
            <w:pPr>
              <w:pStyle w:val="TableHeader"/>
              <w:rPr>
                <w:sz w:val="20"/>
              </w:rPr>
            </w:pPr>
            <w:r w:rsidRPr="000D34DC">
              <w:t>ACTION CODES</w:t>
            </w:r>
          </w:p>
        </w:tc>
      </w:tr>
      <w:tr w:rsidR="000D34DC" w:rsidRPr="000D34DC" w14:paraId="38E3067C" w14:textId="77777777" w:rsidTr="00016A23">
        <w:trPr>
          <w:trHeight w:val="277"/>
        </w:trPr>
        <w:tc>
          <w:tcPr>
            <w:tcW w:w="4065" w:type="dxa"/>
          </w:tcPr>
          <w:p w14:paraId="612739D8" w14:textId="77777777" w:rsidR="000D34DC" w:rsidRPr="000D34DC" w:rsidRDefault="000D34DC" w:rsidP="000D34DC">
            <w:pPr>
              <w:pStyle w:val="TableBody"/>
            </w:pPr>
          </w:p>
        </w:tc>
      </w:tr>
      <w:tr w:rsidR="000D34DC" w:rsidRPr="000D34DC" w14:paraId="5E902E2A" w14:textId="77777777" w:rsidTr="00016A23">
        <w:trPr>
          <w:trHeight w:val="277"/>
        </w:trPr>
        <w:tc>
          <w:tcPr>
            <w:tcW w:w="4065" w:type="dxa"/>
          </w:tcPr>
          <w:p w14:paraId="787C95EA" w14:textId="77777777" w:rsidR="000D34DC" w:rsidRPr="000D34DC" w:rsidRDefault="000D34DC" w:rsidP="000D34DC">
            <w:pPr>
              <w:pStyle w:val="TableBody"/>
              <w:spacing w:before="0"/>
            </w:pPr>
            <w:proofErr w:type="gramStart"/>
            <w:r w:rsidRPr="000D34DC">
              <w:t>A</w:t>
            </w:r>
            <w:r w:rsidRPr="000D34DC">
              <w:tab/>
              <w:t>No</w:t>
            </w:r>
            <w:proofErr w:type="gramEnd"/>
            <w:r w:rsidRPr="000D34DC">
              <w:t xml:space="preserve"> Exceptions Taken</w:t>
            </w:r>
          </w:p>
        </w:tc>
      </w:tr>
      <w:tr w:rsidR="000D34DC" w:rsidRPr="000D34DC" w14:paraId="4B90610C" w14:textId="77777777" w:rsidTr="00016A23">
        <w:trPr>
          <w:trHeight w:val="142"/>
        </w:trPr>
        <w:tc>
          <w:tcPr>
            <w:tcW w:w="4065" w:type="dxa"/>
          </w:tcPr>
          <w:p w14:paraId="5C47DA59" w14:textId="77777777" w:rsidR="000D34DC" w:rsidRPr="000D34DC" w:rsidRDefault="000D34DC" w:rsidP="000D34DC">
            <w:pPr>
              <w:pStyle w:val="TableBody"/>
              <w:spacing w:before="0"/>
            </w:pPr>
          </w:p>
        </w:tc>
      </w:tr>
      <w:tr w:rsidR="000D34DC" w:rsidRPr="000D34DC" w14:paraId="675FE90F" w14:textId="77777777" w:rsidTr="00016A23">
        <w:trPr>
          <w:trHeight w:val="277"/>
        </w:trPr>
        <w:tc>
          <w:tcPr>
            <w:tcW w:w="4065" w:type="dxa"/>
          </w:tcPr>
          <w:p w14:paraId="7CE7E598" w14:textId="7500133D" w:rsidR="000D34DC" w:rsidRPr="000D34DC" w:rsidRDefault="000D34DC" w:rsidP="000D34DC">
            <w:pPr>
              <w:pStyle w:val="TableBody"/>
              <w:spacing w:before="0"/>
            </w:pPr>
            <w:r w:rsidRPr="000D34DC">
              <w:t>B</w:t>
            </w:r>
            <w:r w:rsidRPr="000D34DC">
              <w:tab/>
              <w:t>Make Corrections Noted*</w:t>
            </w:r>
          </w:p>
        </w:tc>
      </w:tr>
      <w:tr w:rsidR="00B66437" w:rsidRPr="000D34DC" w14:paraId="00CD49D5" w14:textId="77777777" w:rsidTr="00016A23">
        <w:trPr>
          <w:trHeight w:val="142"/>
        </w:trPr>
        <w:tc>
          <w:tcPr>
            <w:tcW w:w="4065" w:type="dxa"/>
          </w:tcPr>
          <w:p w14:paraId="657CD391" w14:textId="77777777" w:rsidR="00B66437" w:rsidRPr="000D34DC" w:rsidRDefault="00B66437" w:rsidP="000D34DC">
            <w:pPr>
              <w:pStyle w:val="TableBody"/>
              <w:spacing w:before="0"/>
            </w:pPr>
          </w:p>
        </w:tc>
      </w:tr>
      <w:tr w:rsidR="000D34DC" w:rsidRPr="000D34DC" w14:paraId="3DEDBCA2" w14:textId="77777777" w:rsidTr="00016A23">
        <w:trPr>
          <w:trHeight w:val="277"/>
        </w:trPr>
        <w:tc>
          <w:tcPr>
            <w:tcW w:w="4065" w:type="dxa"/>
          </w:tcPr>
          <w:p w14:paraId="5E960FEC" w14:textId="77777777" w:rsidR="000D34DC" w:rsidRPr="000D34DC" w:rsidRDefault="000D34DC" w:rsidP="000D34DC">
            <w:pPr>
              <w:pStyle w:val="TableBody"/>
              <w:spacing w:before="0"/>
            </w:pPr>
            <w:r w:rsidRPr="000D34DC">
              <w:t>C</w:t>
            </w:r>
            <w:r w:rsidRPr="000D34DC">
              <w:tab/>
              <w:t>Revise and Resubmit</w:t>
            </w:r>
          </w:p>
        </w:tc>
      </w:tr>
      <w:tr w:rsidR="000D34DC" w:rsidRPr="000D34DC" w14:paraId="610C7D27" w14:textId="77777777" w:rsidTr="00016A23">
        <w:trPr>
          <w:trHeight w:val="277"/>
        </w:trPr>
        <w:tc>
          <w:tcPr>
            <w:tcW w:w="4065" w:type="dxa"/>
          </w:tcPr>
          <w:p w14:paraId="646A675E" w14:textId="77777777" w:rsidR="000D34DC" w:rsidRPr="000D34DC" w:rsidRDefault="000D34DC" w:rsidP="000D34DC">
            <w:pPr>
              <w:pStyle w:val="TableBody"/>
              <w:spacing w:before="0"/>
            </w:pPr>
          </w:p>
        </w:tc>
      </w:tr>
      <w:tr w:rsidR="000D34DC" w:rsidRPr="000D34DC" w14:paraId="68E464A9" w14:textId="77777777" w:rsidTr="00016A23">
        <w:trPr>
          <w:trHeight w:val="260"/>
        </w:trPr>
        <w:tc>
          <w:tcPr>
            <w:tcW w:w="4065" w:type="dxa"/>
          </w:tcPr>
          <w:p w14:paraId="372A329C" w14:textId="77777777" w:rsidR="000D34DC" w:rsidRPr="000D34DC" w:rsidRDefault="000D34DC" w:rsidP="000D34DC">
            <w:pPr>
              <w:pStyle w:val="TableBody"/>
              <w:spacing w:before="0"/>
            </w:pPr>
            <w:r w:rsidRPr="000D34DC">
              <w:t>D</w:t>
            </w:r>
            <w:r w:rsidRPr="000D34DC">
              <w:tab/>
              <w:t>Submittal Not Received</w:t>
            </w:r>
          </w:p>
        </w:tc>
      </w:tr>
      <w:tr w:rsidR="000D34DC" w:rsidRPr="000D34DC" w14:paraId="38A60283" w14:textId="77777777" w:rsidTr="00016A23">
        <w:trPr>
          <w:trHeight w:val="277"/>
        </w:trPr>
        <w:tc>
          <w:tcPr>
            <w:tcW w:w="4065" w:type="dxa"/>
          </w:tcPr>
          <w:p w14:paraId="1CF68701" w14:textId="77777777" w:rsidR="000D34DC" w:rsidRPr="000D34DC" w:rsidRDefault="000D34DC" w:rsidP="000D34DC">
            <w:pPr>
              <w:pStyle w:val="TableBody"/>
              <w:spacing w:before="0"/>
            </w:pPr>
          </w:p>
        </w:tc>
      </w:tr>
      <w:tr w:rsidR="000D34DC" w:rsidRPr="000D34DC" w14:paraId="4E5CC162" w14:textId="77777777" w:rsidTr="00016A23">
        <w:trPr>
          <w:trHeight w:val="277"/>
        </w:trPr>
        <w:tc>
          <w:tcPr>
            <w:tcW w:w="4065" w:type="dxa"/>
          </w:tcPr>
          <w:p w14:paraId="53BB2A90" w14:textId="77777777" w:rsidR="000D34DC" w:rsidRPr="000D34DC" w:rsidRDefault="000D34DC" w:rsidP="000D34DC">
            <w:pPr>
              <w:pStyle w:val="TableBody"/>
              <w:spacing w:before="0"/>
            </w:pPr>
            <w:r w:rsidRPr="000D34DC">
              <w:t>E</w:t>
            </w:r>
            <w:r w:rsidRPr="000D34DC">
              <w:tab/>
              <w:t>Incomplete, Not Reviewed</w:t>
            </w:r>
          </w:p>
        </w:tc>
      </w:tr>
      <w:tr w:rsidR="000D34DC" w:rsidRPr="000D34DC" w14:paraId="0E03C95A" w14:textId="77777777" w:rsidTr="00016A23">
        <w:trPr>
          <w:trHeight w:val="277"/>
        </w:trPr>
        <w:tc>
          <w:tcPr>
            <w:tcW w:w="4065" w:type="dxa"/>
          </w:tcPr>
          <w:p w14:paraId="5773BC18" w14:textId="77777777" w:rsidR="000D34DC" w:rsidRPr="000D34DC" w:rsidRDefault="000D34DC" w:rsidP="000D34DC">
            <w:pPr>
              <w:pStyle w:val="TableBody"/>
              <w:spacing w:before="0"/>
            </w:pPr>
          </w:p>
        </w:tc>
      </w:tr>
      <w:tr w:rsidR="000D34DC" w:rsidRPr="000D34DC" w14:paraId="247C05EC" w14:textId="77777777" w:rsidTr="00016A23">
        <w:trPr>
          <w:trHeight w:val="277"/>
        </w:trPr>
        <w:tc>
          <w:tcPr>
            <w:tcW w:w="4065" w:type="dxa"/>
          </w:tcPr>
          <w:p w14:paraId="42503300" w14:textId="77777777" w:rsidR="000D34DC" w:rsidRPr="000D34DC" w:rsidRDefault="000D34DC" w:rsidP="000D34DC">
            <w:pPr>
              <w:pStyle w:val="TableBody"/>
              <w:spacing w:before="0"/>
            </w:pPr>
            <w:r w:rsidRPr="000D34DC">
              <w:t>F</w:t>
            </w:r>
            <w:r w:rsidRPr="000D34DC">
              <w:tab/>
              <w:t>Rejected</w:t>
            </w:r>
          </w:p>
          <w:p w14:paraId="19C14E69" w14:textId="77777777" w:rsidR="000D34DC" w:rsidRPr="000D34DC" w:rsidRDefault="000D34DC" w:rsidP="000D34DC">
            <w:pPr>
              <w:pStyle w:val="TableBody"/>
              <w:spacing w:before="0"/>
            </w:pPr>
          </w:p>
          <w:p w14:paraId="27E9C998" w14:textId="77777777" w:rsidR="000D34DC" w:rsidRDefault="000D34DC" w:rsidP="000D34DC">
            <w:pPr>
              <w:pStyle w:val="TableBody"/>
              <w:spacing w:before="0"/>
            </w:pPr>
            <w:r w:rsidRPr="000D34DC">
              <w:t>*No exceptions taken and a resubmittal is not required if correction notes are applied.</w:t>
            </w:r>
          </w:p>
          <w:p w14:paraId="4EE78F94" w14:textId="77777777" w:rsidR="0074375B" w:rsidRPr="000D34DC" w:rsidRDefault="0074375B" w:rsidP="000D34DC">
            <w:pPr>
              <w:pStyle w:val="TableBody"/>
              <w:spacing w:before="0"/>
            </w:pPr>
          </w:p>
        </w:tc>
      </w:tr>
    </w:tbl>
    <w:p w14:paraId="44FBEA74" w14:textId="77777777" w:rsidR="00A76344" w:rsidRDefault="00A76344" w:rsidP="00A76344">
      <w:pPr>
        <w:spacing w:before="0" w:after="0"/>
      </w:pPr>
    </w:p>
    <w:p w14:paraId="0F5E3511" w14:textId="77777777" w:rsidR="005D6FBF" w:rsidRDefault="005D6FBF" w:rsidP="00A76344">
      <w:pPr>
        <w:spacing w:before="0"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1"/>
        <w:gridCol w:w="1013"/>
        <w:gridCol w:w="1090"/>
        <w:gridCol w:w="1171"/>
        <w:gridCol w:w="1930"/>
        <w:gridCol w:w="3375"/>
      </w:tblGrid>
      <w:tr w:rsidR="004F2838" w:rsidRPr="004F2838" w14:paraId="03845FF4" w14:textId="77777777" w:rsidTr="00314DD7">
        <w:trPr>
          <w:trHeight w:val="593"/>
          <w:tblHeader/>
        </w:trPr>
        <w:tc>
          <w:tcPr>
            <w:tcW w:w="412" w:type="pct"/>
            <w:shd w:val="clear" w:color="auto" w:fill="12413C" w:themeFill="text1"/>
            <w:vAlign w:val="bottom"/>
          </w:tcPr>
          <w:p w14:paraId="2C26873F" w14:textId="77777777" w:rsidR="004F2838" w:rsidRPr="004F2838" w:rsidRDefault="004F2838" w:rsidP="00B66437">
            <w:pPr>
              <w:pStyle w:val="TableHeader"/>
            </w:pPr>
            <w:r w:rsidRPr="004F2838">
              <w:t>Item</w:t>
            </w:r>
          </w:p>
          <w:p w14:paraId="5D1F4CF5" w14:textId="77777777" w:rsidR="004F2838" w:rsidRPr="004F2838" w:rsidRDefault="004F2838" w:rsidP="00B66437">
            <w:pPr>
              <w:pStyle w:val="TableHeader"/>
            </w:pPr>
            <w:r w:rsidRPr="004F2838">
              <w:t>No.</w:t>
            </w:r>
          </w:p>
        </w:tc>
        <w:tc>
          <w:tcPr>
            <w:tcW w:w="542" w:type="pct"/>
            <w:shd w:val="clear" w:color="auto" w:fill="12413C" w:themeFill="text1"/>
            <w:vAlign w:val="bottom"/>
          </w:tcPr>
          <w:p w14:paraId="14D84160" w14:textId="77777777" w:rsidR="004F2838" w:rsidRPr="004F2838" w:rsidRDefault="004F2838" w:rsidP="00B66437">
            <w:pPr>
              <w:pStyle w:val="TableHeader"/>
            </w:pPr>
            <w:r w:rsidRPr="004F2838">
              <w:t>Action</w:t>
            </w:r>
          </w:p>
          <w:p w14:paraId="4750C8B5" w14:textId="77777777" w:rsidR="004F2838" w:rsidRPr="004F2838" w:rsidRDefault="004F2838" w:rsidP="00B66437">
            <w:pPr>
              <w:pStyle w:val="TableHeader"/>
            </w:pPr>
            <w:r w:rsidRPr="004F2838">
              <w:t>Code</w:t>
            </w:r>
          </w:p>
        </w:tc>
        <w:tc>
          <w:tcPr>
            <w:tcW w:w="583" w:type="pct"/>
            <w:shd w:val="clear" w:color="auto" w:fill="12413C" w:themeFill="text1"/>
            <w:vAlign w:val="bottom"/>
          </w:tcPr>
          <w:p w14:paraId="01309083" w14:textId="4C5F307D" w:rsidR="004F2838" w:rsidRPr="004F2838" w:rsidRDefault="004F2838" w:rsidP="00B66437">
            <w:pPr>
              <w:pStyle w:val="TableHeader"/>
            </w:pPr>
            <w:r w:rsidRPr="004F2838">
              <w:t>Last Submit</w:t>
            </w:r>
          </w:p>
        </w:tc>
        <w:tc>
          <w:tcPr>
            <w:tcW w:w="626" w:type="pct"/>
            <w:shd w:val="clear" w:color="auto" w:fill="12413C" w:themeFill="text1"/>
            <w:vAlign w:val="bottom"/>
          </w:tcPr>
          <w:p w14:paraId="3F24B361" w14:textId="77777777" w:rsidR="004F2838" w:rsidRPr="004F2838" w:rsidRDefault="004F2838" w:rsidP="00B66437">
            <w:pPr>
              <w:pStyle w:val="TableHeader"/>
            </w:pPr>
            <w:r w:rsidRPr="004F2838">
              <w:t>Spec Section</w:t>
            </w:r>
          </w:p>
        </w:tc>
        <w:tc>
          <w:tcPr>
            <w:tcW w:w="1032" w:type="pct"/>
            <w:shd w:val="clear" w:color="auto" w:fill="12413C" w:themeFill="text1"/>
            <w:vAlign w:val="bottom"/>
          </w:tcPr>
          <w:p w14:paraId="7E025625" w14:textId="77777777" w:rsidR="004F2838" w:rsidRPr="004F2838" w:rsidRDefault="004F2838" w:rsidP="00B66437">
            <w:pPr>
              <w:pStyle w:val="TableHeader"/>
            </w:pPr>
            <w:r w:rsidRPr="004F2838">
              <w:t>Item Name</w:t>
            </w:r>
          </w:p>
        </w:tc>
        <w:tc>
          <w:tcPr>
            <w:tcW w:w="1805" w:type="pct"/>
            <w:shd w:val="clear" w:color="auto" w:fill="12413C" w:themeFill="text1"/>
            <w:vAlign w:val="bottom"/>
          </w:tcPr>
          <w:p w14:paraId="3AAFC0CE" w14:textId="77777777" w:rsidR="004F2838" w:rsidRPr="004F2838" w:rsidRDefault="004F2838" w:rsidP="00B66437">
            <w:pPr>
              <w:pStyle w:val="TableHeader"/>
            </w:pPr>
            <w:r w:rsidRPr="004F2838">
              <w:t>Comments</w:t>
            </w:r>
          </w:p>
        </w:tc>
      </w:tr>
      <w:tr w:rsidR="003C11E7" w:rsidRPr="004F2838" w14:paraId="0CD81431" w14:textId="77777777" w:rsidTr="00314DD7">
        <w:tc>
          <w:tcPr>
            <w:tcW w:w="412" w:type="pct"/>
            <w:vAlign w:val="center"/>
          </w:tcPr>
          <w:p w14:paraId="3FF9ADAD" w14:textId="77777777" w:rsidR="003C11E7" w:rsidRPr="002E3DF3" w:rsidRDefault="003C11E7" w:rsidP="003C11E7">
            <w:pPr>
              <w:numPr>
                <w:ilvl w:val="0"/>
                <w:numId w:val="47"/>
              </w:numPr>
              <w:tabs>
                <w:tab w:val="left" w:pos="250"/>
              </w:tabs>
              <w:spacing w:before="0" w:after="0"/>
              <w:ind w:left="576"/>
              <w:rPr>
                <w:rFonts w:cstheme="minorHAnsi"/>
                <w:sz w:val="20"/>
              </w:rPr>
            </w:pPr>
          </w:p>
        </w:tc>
        <w:tc>
          <w:tcPr>
            <w:tcW w:w="542" w:type="pct"/>
          </w:tcPr>
          <w:p w14:paraId="68889113" w14:textId="286E057A" w:rsidR="003C11E7" w:rsidRPr="00094B2F" w:rsidRDefault="00094B2F" w:rsidP="003C11E7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094B2F">
              <w:rPr>
                <w:rFonts w:cstheme="minorHAnsi"/>
                <w:b/>
                <w:bCs/>
                <w:sz w:val="20"/>
              </w:rPr>
              <w:t>A</w:t>
            </w:r>
          </w:p>
        </w:tc>
        <w:tc>
          <w:tcPr>
            <w:tcW w:w="583" w:type="pct"/>
          </w:tcPr>
          <w:p w14:paraId="5A326DD4" w14:textId="2B6A283D" w:rsidR="003C11E7" w:rsidRPr="00094B2F" w:rsidRDefault="00094B2F" w:rsidP="0086150A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094B2F">
              <w:rPr>
                <w:rFonts w:cstheme="minorHAnsi"/>
                <w:b/>
                <w:bCs/>
                <w:sz w:val="20"/>
              </w:rPr>
              <w:t>P08</w:t>
            </w:r>
          </w:p>
        </w:tc>
        <w:tc>
          <w:tcPr>
            <w:tcW w:w="626" w:type="pct"/>
          </w:tcPr>
          <w:p w14:paraId="5BAC3561" w14:textId="2435A3D1" w:rsidR="003C11E7" w:rsidRPr="00094B2F" w:rsidRDefault="00094B2F" w:rsidP="003C11E7">
            <w:pPr>
              <w:rPr>
                <w:rFonts w:cstheme="minorHAnsi"/>
                <w:b/>
                <w:bCs/>
                <w:sz w:val="20"/>
              </w:rPr>
            </w:pPr>
            <w:r w:rsidRPr="00094B2F">
              <w:rPr>
                <w:rFonts w:cstheme="minorHAnsi"/>
                <w:b/>
                <w:bCs/>
                <w:sz w:val="20"/>
              </w:rPr>
              <w:t>22 05 23</w:t>
            </w:r>
            <w:r w:rsidRPr="00094B2F">
              <w:rPr>
                <w:rFonts w:cstheme="minorHAnsi"/>
                <w:b/>
                <w:bCs/>
                <w:sz w:val="20"/>
              </w:rPr>
              <w:br/>
              <w:t>2.2 A</w:t>
            </w:r>
          </w:p>
        </w:tc>
        <w:tc>
          <w:tcPr>
            <w:tcW w:w="1032" w:type="pct"/>
          </w:tcPr>
          <w:p w14:paraId="7888C27F" w14:textId="43CF2C72" w:rsidR="003C11E7" w:rsidRPr="00094B2F" w:rsidRDefault="00094B2F" w:rsidP="003C11E7">
            <w:pPr>
              <w:rPr>
                <w:rFonts w:cstheme="minorHAnsi"/>
                <w:b/>
                <w:bCs/>
                <w:sz w:val="20"/>
              </w:rPr>
            </w:pPr>
            <w:r w:rsidRPr="00094B2F">
              <w:rPr>
                <w:rFonts w:cstheme="minorHAnsi"/>
                <w:b/>
                <w:bCs/>
                <w:sz w:val="20"/>
              </w:rPr>
              <w:t>Ball Valves</w:t>
            </w:r>
            <w:r w:rsidRPr="00094B2F">
              <w:rPr>
                <w:rFonts w:cstheme="minorHAnsi"/>
                <w:b/>
                <w:bCs/>
                <w:sz w:val="20"/>
              </w:rPr>
              <w:br/>
              <w:t>(NPS &lt; 3)</w:t>
            </w:r>
          </w:p>
        </w:tc>
        <w:tc>
          <w:tcPr>
            <w:tcW w:w="1805" w:type="pct"/>
          </w:tcPr>
          <w:p w14:paraId="319A706F" w14:textId="70F2A9EE" w:rsidR="003C11E7" w:rsidRPr="00094B2F" w:rsidRDefault="003C11E7" w:rsidP="003C11E7">
            <w:pPr>
              <w:rPr>
                <w:rFonts w:cstheme="minorHAnsi"/>
                <w:b/>
                <w:bCs/>
                <w:sz w:val="20"/>
              </w:rPr>
            </w:pPr>
          </w:p>
        </w:tc>
      </w:tr>
    </w:tbl>
    <w:p w14:paraId="7EADAB15" w14:textId="77777777" w:rsidR="004F2838" w:rsidRPr="004F2838" w:rsidRDefault="004F2838" w:rsidP="004F2838"/>
    <w:sectPr w:rsidR="004F2838" w:rsidRPr="004F2838" w:rsidSect="00FD1D23">
      <w:footerReference w:type="default" r:id="rId8"/>
      <w:headerReference w:type="first" r:id="rId9"/>
      <w:footerReference w:type="first" r:id="rId10"/>
      <w:type w:val="continuous"/>
      <w:pgSz w:w="12240" w:h="15840"/>
      <w:pgMar w:top="1440" w:right="1440" w:bottom="1440" w:left="144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A1F36" w14:textId="77777777" w:rsidR="00E12156" w:rsidRDefault="00E12156" w:rsidP="0000741F">
      <w:r>
        <w:separator/>
      </w:r>
    </w:p>
    <w:p w14:paraId="537BFF1B" w14:textId="77777777" w:rsidR="00E12156" w:rsidRDefault="00E12156" w:rsidP="0000741F"/>
  </w:endnote>
  <w:endnote w:type="continuationSeparator" w:id="0">
    <w:p w14:paraId="4D88B296" w14:textId="77777777" w:rsidR="00E12156" w:rsidRDefault="00E12156" w:rsidP="0000741F">
      <w:r>
        <w:continuationSeparator/>
      </w:r>
    </w:p>
    <w:p w14:paraId="103811D1" w14:textId="77777777" w:rsidR="00E12156" w:rsidRDefault="00E12156" w:rsidP="000074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Arial (Body)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C814" w14:textId="1FF592FF" w:rsidR="0036130E" w:rsidRPr="00E80E61" w:rsidRDefault="00E80E61" w:rsidP="00E80E61">
    <w:pPr>
      <w:pStyle w:val="Footer"/>
      <w:tabs>
        <w:tab w:val="right" w:pos="9360"/>
      </w:tabs>
    </w:pPr>
    <w:r w:rsidRPr="0028362F">
      <mc:AlternateContent>
        <mc:Choice Requires="wps">
          <w:drawing>
            <wp:anchor distT="0" distB="0" distL="114300" distR="114300" simplePos="0" relativeHeight="251697152" behindDoc="0" locked="0" layoutInCell="1" allowOverlap="1" wp14:anchorId="623C617A" wp14:editId="4174738A">
              <wp:simplePos x="0" y="0"/>
              <wp:positionH relativeFrom="column">
                <wp:posOffset>1</wp:posOffset>
              </wp:positionH>
              <wp:positionV relativeFrom="paragraph">
                <wp:posOffset>-181187</wp:posOffset>
              </wp:positionV>
              <wp:extent cx="609600" cy="0"/>
              <wp:effectExtent l="0" t="2540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" cy="0"/>
                      </a:xfrm>
                      <a:prstGeom prst="line">
                        <a:avLst/>
                      </a:prstGeom>
                      <a:ln w="444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02814E" id="Straight Connector 1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25pt" to="48pt,-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" strokecolor="#12413c [3213]" strokeweight="3.5pt">
              <v:stroke joinstyle="miter"/>
            </v:line>
          </w:pict>
        </mc:Fallback>
      </mc:AlternateContent>
    </w:r>
    <w:r w:rsidR="004F2838">
      <w:t>Submittal Review</w:t>
    </w:r>
    <w:r>
      <w:t xml:space="preserve">, </w:t>
    </w:r>
    <w:r w:rsidR="0036253B">
      <w:t>25006.01</w:t>
    </w:r>
    <w:r>
      <w:tab/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B39B" w14:textId="01DAE133" w:rsidR="00FD1D23" w:rsidRDefault="00FD1D23" w:rsidP="00FD1D23">
    <w:pPr>
      <w:pStyle w:val="Footer"/>
      <w:tabs>
        <w:tab w:val="right" w:pos="9360"/>
      </w:tabs>
    </w:pPr>
    <w:r w:rsidRPr="0028362F">
      <mc:AlternateContent>
        <mc:Choice Requires="wps">
          <w:drawing>
            <wp:anchor distT="0" distB="0" distL="114300" distR="114300" simplePos="0" relativeHeight="251695104" behindDoc="0" locked="0" layoutInCell="1" allowOverlap="1" wp14:anchorId="63AB568D" wp14:editId="3F24528A">
              <wp:simplePos x="0" y="0"/>
              <wp:positionH relativeFrom="column">
                <wp:posOffset>1</wp:posOffset>
              </wp:positionH>
              <wp:positionV relativeFrom="paragraph">
                <wp:posOffset>-181187</wp:posOffset>
              </wp:positionV>
              <wp:extent cx="609600" cy="0"/>
              <wp:effectExtent l="0" t="25400" r="25400" b="2540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" cy="0"/>
                      </a:xfrm>
                      <a:prstGeom prst="line">
                        <a:avLst/>
                      </a:prstGeom>
                      <a:ln w="444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5BF1B84" id="Straight Connector 24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25pt" to="48pt,-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" strokecolor="#12413c [3213]" strokeweight="3.5pt">
              <v:stroke joinstyle="miter"/>
            </v:line>
          </w:pict>
        </mc:Fallback>
      </mc:AlternateContent>
    </w:r>
    <w:r w:rsidR="003D0A04">
      <w:t>Submittal Review</w:t>
    </w:r>
    <w:r w:rsidR="00C22213">
      <w:t xml:space="preserve">, </w:t>
    </w:r>
    <w:r w:rsidR="0036253B">
      <w:t xml:space="preserve"> 25006.01</w:t>
    </w:r>
    <w:r>
      <w:tab/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452A" w14:textId="77777777" w:rsidR="00E12156" w:rsidRDefault="00E12156" w:rsidP="0000741F">
      <w:r>
        <w:separator/>
      </w:r>
    </w:p>
    <w:p w14:paraId="7D2F0F21" w14:textId="77777777" w:rsidR="00E12156" w:rsidRDefault="00E12156" w:rsidP="0000741F"/>
  </w:footnote>
  <w:footnote w:type="continuationSeparator" w:id="0">
    <w:p w14:paraId="55766482" w14:textId="77777777" w:rsidR="00E12156" w:rsidRDefault="00E12156" w:rsidP="0000741F">
      <w:r>
        <w:continuationSeparator/>
      </w:r>
    </w:p>
    <w:p w14:paraId="39FAA864" w14:textId="77777777" w:rsidR="00E12156" w:rsidRDefault="00E12156" w:rsidP="000074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F583" w14:textId="77777777" w:rsidR="00313EA1" w:rsidRDefault="00313EA1" w:rsidP="00313EA1">
    <w:pPr>
      <w:pStyle w:val="CoverPageBody"/>
      <w:spacing w:line="276" w:lineRule="auto"/>
      <w:ind w:left="2160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93056" behindDoc="1" locked="0" layoutInCell="1" allowOverlap="1" wp14:anchorId="2B815664" wp14:editId="1BDC0B54">
          <wp:simplePos x="0" y="0"/>
          <wp:positionH relativeFrom="column">
            <wp:posOffset>-236525</wp:posOffset>
          </wp:positionH>
          <wp:positionV relativeFrom="paragraph">
            <wp:posOffset>-10795</wp:posOffset>
          </wp:positionV>
          <wp:extent cx="1430655" cy="753110"/>
          <wp:effectExtent l="0" t="0" r="0" b="8890"/>
          <wp:wrapNone/>
          <wp:docPr id="47" name="Graphic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15"/>
                  <pic:cNvPicPr/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0655" cy="753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3766ED" w14:textId="77777777" w:rsidR="006F34E3" w:rsidRDefault="006F34E3" w:rsidP="006F34E3">
    <w:pPr>
      <w:pStyle w:val="CoverPageBody"/>
      <w:tabs>
        <w:tab w:val="left" w:pos="4860"/>
        <w:tab w:val="left" w:pos="5130"/>
      </w:tabs>
      <w:spacing w:line="276" w:lineRule="auto"/>
      <w:ind w:left="1800" w:firstLine="360"/>
      <w:rPr>
        <w:sz w:val="16"/>
        <w:szCs w:val="16"/>
      </w:rPr>
    </w:pPr>
    <w:r w:rsidRPr="003958D3">
      <w:rPr>
        <w:sz w:val="16"/>
        <w:szCs w:val="16"/>
      </w:rPr>
      <w:t>725 A Street</w:t>
    </w:r>
    <w:r>
      <w:rPr>
        <w:sz w:val="16"/>
        <w:szCs w:val="16"/>
      </w:rPr>
      <w:t xml:space="preserve"> </w:t>
    </w:r>
    <w:r w:rsidRPr="003958D3">
      <w:rPr>
        <w:sz w:val="16"/>
        <w:szCs w:val="16"/>
      </w:rPr>
      <w:t>Springfield, OR 97477</w:t>
    </w:r>
    <w:r>
      <w:rPr>
        <w:sz w:val="16"/>
        <w:szCs w:val="16"/>
      </w:rPr>
      <w:tab/>
      <w:t>|</w:t>
    </w:r>
    <w:r>
      <w:rPr>
        <w:sz w:val="16"/>
        <w:szCs w:val="16"/>
      </w:rPr>
      <w:tab/>
      <w:t>550 NW Franklin Blvd., Suite 448 Bend, OR 9770</w:t>
    </w:r>
    <w:r w:rsidR="00F711F7">
      <w:rPr>
        <w:sz w:val="16"/>
        <w:szCs w:val="16"/>
      </w:rPr>
      <w:t>3</w:t>
    </w:r>
    <w:r>
      <w:rPr>
        <w:sz w:val="16"/>
        <w:szCs w:val="16"/>
      </w:rPr>
      <w:t xml:space="preserve">   </w:t>
    </w:r>
  </w:p>
  <w:p w14:paraId="63745EBF" w14:textId="77777777" w:rsidR="00313EA1" w:rsidRDefault="00313EA1" w:rsidP="006F34E3">
    <w:pPr>
      <w:pStyle w:val="CoverPageBody"/>
      <w:tabs>
        <w:tab w:val="left" w:pos="4860"/>
      </w:tabs>
      <w:spacing w:line="276" w:lineRule="auto"/>
      <w:ind w:left="1800" w:firstLine="360"/>
      <w:rPr>
        <w:rStyle w:val="Hyperlink"/>
        <w:sz w:val="16"/>
        <w:szCs w:val="16"/>
        <w:u w:val="none"/>
      </w:rPr>
    </w:pPr>
    <w:hyperlink r:id="rId3" w:history="1">
      <w:r w:rsidRPr="00854DF0">
        <w:rPr>
          <w:rStyle w:val="Hyperlink"/>
          <w:sz w:val="16"/>
          <w:szCs w:val="16"/>
          <w:u w:val="none"/>
        </w:rPr>
        <w:t>SystemsWestEngineers.com</w:t>
      </w:r>
    </w:hyperlink>
    <w:r w:rsidR="006F34E3">
      <w:rPr>
        <w:rStyle w:val="Hyperlink"/>
        <w:sz w:val="16"/>
        <w:szCs w:val="16"/>
        <w:u w:val="none"/>
      </w:rPr>
      <w:tab/>
      <w:t>(541) 342-7210</w:t>
    </w:r>
  </w:p>
  <w:p w14:paraId="0263BEA0" w14:textId="77777777" w:rsidR="00313EA1" w:rsidRDefault="00313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34AD1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D91D32"/>
    <w:multiLevelType w:val="multilevel"/>
    <w:tmpl w:val="6E2ACF42"/>
    <w:numStyleLink w:val="NestedList"/>
  </w:abstractNum>
  <w:abstractNum w:abstractNumId="2" w15:restartNumberingAfterBreak="0">
    <w:nsid w:val="07EE6F83"/>
    <w:multiLevelType w:val="multilevel"/>
    <w:tmpl w:val="7B969258"/>
    <w:styleLink w:val="BulletedList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3A571" w:themeColor="accent1"/>
        <w:sz w:val="22"/>
      </w:rPr>
    </w:lvl>
    <w:lvl w:ilvl="1">
      <w:start w:val="1"/>
      <w:numFmt w:val="bullet"/>
      <w:lvlText w:val=""/>
      <w:lvlJc w:val="left"/>
      <w:pPr>
        <w:ind w:left="2160" w:hanging="360"/>
      </w:pPr>
      <w:rPr>
        <w:rFonts w:ascii="Wingdings 2" w:hAnsi="Wingdings 2" w:hint="default"/>
        <w:color w:val="FAF5E9" w:themeColor="accent5"/>
        <w:sz w:val="20"/>
      </w:rPr>
    </w:lvl>
    <w:lvl w:ilvl="2">
      <w:start w:val="1"/>
      <w:numFmt w:val="bullet"/>
      <w:pStyle w:val="Bullet3"/>
      <w:lvlText w:val=""/>
      <w:lvlJc w:val="left"/>
      <w:pPr>
        <w:ind w:left="2880" w:hanging="360"/>
      </w:pPr>
      <w:rPr>
        <w:rFonts w:ascii="Symbol" w:hAnsi="Symbol" w:hint="default"/>
        <w:color w:val="12413C" w:themeColor="text1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C3A571" w:themeColor="accent1"/>
      </w:rPr>
    </w:lvl>
    <w:lvl w:ilvl="4">
      <w:start w:val="1"/>
      <w:numFmt w:val="bullet"/>
      <w:lvlText w:val=""/>
      <w:lvlJc w:val="left"/>
      <w:pPr>
        <w:ind w:left="4320" w:hanging="360"/>
      </w:pPr>
      <w:rPr>
        <w:rFonts w:ascii="Wingdings 2" w:hAnsi="Wingdings 2" w:hint="default"/>
        <w:color w:val="FAF5E9" w:themeColor="accent5"/>
      </w:rPr>
    </w:lvl>
    <w:lvl w:ilvl="5">
      <w:start w:val="1"/>
      <w:numFmt w:val="bullet"/>
      <w:lvlText w:val=""/>
      <w:lvlJc w:val="left"/>
      <w:pPr>
        <w:ind w:left="5040" w:hanging="360"/>
      </w:pPr>
      <w:rPr>
        <w:rFonts w:ascii="Symbol" w:hAnsi="Symbol" w:hint="default"/>
        <w:color w:val="12413C" w:themeColor="text1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  <w:color w:val="C3A571" w:themeColor="accent1"/>
      </w:rPr>
    </w:lvl>
    <w:lvl w:ilvl="7">
      <w:start w:val="1"/>
      <w:numFmt w:val="bullet"/>
      <w:lvlText w:val=""/>
      <w:lvlJc w:val="left"/>
      <w:pPr>
        <w:ind w:left="6480" w:hanging="360"/>
      </w:pPr>
      <w:rPr>
        <w:rFonts w:ascii="Wingdings 2" w:hAnsi="Wingdings 2" w:hint="default"/>
        <w:color w:val="FAF5E9" w:themeColor="accent5"/>
      </w:rPr>
    </w:lvl>
    <w:lvl w:ilvl="8">
      <w:start w:val="1"/>
      <w:numFmt w:val="bullet"/>
      <w:lvlText w:val=""/>
      <w:lvlJc w:val="left"/>
      <w:pPr>
        <w:ind w:left="7200" w:hanging="360"/>
      </w:pPr>
      <w:rPr>
        <w:rFonts w:ascii="Symbol" w:hAnsi="Symbol" w:hint="default"/>
        <w:color w:val="12413C" w:themeColor="text1"/>
      </w:rPr>
    </w:lvl>
  </w:abstractNum>
  <w:abstractNum w:abstractNumId="3" w15:restartNumberingAfterBreak="0">
    <w:nsid w:val="0B5A1E03"/>
    <w:multiLevelType w:val="singleLevel"/>
    <w:tmpl w:val="1DC46F7E"/>
    <w:lvl w:ilvl="0">
      <w:start w:val="1"/>
      <w:numFmt w:val="bullet"/>
      <w:pStyle w:val="Bullet1"/>
      <w:lvlText w:val=""/>
      <w:lvlJc w:val="left"/>
      <w:pPr>
        <w:ind w:left="1440" w:hanging="360"/>
      </w:pPr>
      <w:rPr>
        <w:rFonts w:ascii="Wingdings" w:hAnsi="Wingdings" w:hint="default"/>
        <w:color w:val="8C836D" w:themeColor="accent3"/>
        <w:sz w:val="22"/>
      </w:rPr>
    </w:lvl>
  </w:abstractNum>
  <w:abstractNum w:abstractNumId="4" w15:restartNumberingAfterBreak="0">
    <w:nsid w:val="0EE23788"/>
    <w:multiLevelType w:val="hybridMultilevel"/>
    <w:tmpl w:val="3D205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C7062"/>
    <w:multiLevelType w:val="multilevel"/>
    <w:tmpl w:val="2D509F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1461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9F1974"/>
    <w:multiLevelType w:val="multilevel"/>
    <w:tmpl w:val="D73C9474"/>
    <w:styleLink w:val="StyleOutlinenumberedSymbolsymbolAccent1Left025H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C3A571" w:themeColor="accent1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cs="Courier New" w:hint="default"/>
        <w:color w:val="8C836D" w:themeColor="accent3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C836D" w:themeColor="accent3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85342"/>
    <w:multiLevelType w:val="multilevel"/>
    <w:tmpl w:val="5B78A694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3A571" w:themeColor="accent1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9" w15:restartNumberingAfterBreak="0">
    <w:nsid w:val="21590BFA"/>
    <w:multiLevelType w:val="multilevel"/>
    <w:tmpl w:val="6E2ACF42"/>
    <w:styleLink w:val="NestedList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asciiTheme="minorHAnsi" w:hAnsiTheme="min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2413C" w:themeColor="text2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NumberedList2"/>
      <w:lvlText w:val="%2."/>
      <w:lvlJc w:val="left"/>
      <w:pPr>
        <w:ind w:left="1440" w:hanging="360"/>
      </w:pPr>
      <w:rPr>
        <w:rFonts w:hint="default"/>
        <w:color w:val="12413C" w:themeColor="text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color w:val="12413C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12413C" w:themeColor="text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12413C" w:themeColor="text2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color w:val="12413C" w:themeColor="text2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12413C" w:themeColor="text2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color w:val="12413C" w:themeColor="text2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color w:val="12413C" w:themeColor="text2"/>
      </w:rPr>
    </w:lvl>
  </w:abstractNum>
  <w:abstractNum w:abstractNumId="10" w15:restartNumberingAfterBreak="0">
    <w:nsid w:val="23CD2C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406DDB"/>
    <w:multiLevelType w:val="multilevel"/>
    <w:tmpl w:val="7D4A05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6718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096447"/>
    <w:multiLevelType w:val="multilevel"/>
    <w:tmpl w:val="D73C9474"/>
    <w:styleLink w:val="StyleBulletedSymbolsymbolLeft025Hanging0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C3A571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15EC4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AD12915"/>
    <w:multiLevelType w:val="multilevel"/>
    <w:tmpl w:val="351E0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3DC43927"/>
    <w:multiLevelType w:val="multilevel"/>
    <w:tmpl w:val="2454195E"/>
    <w:lvl w:ilvl="0">
      <w:start w:val="1"/>
      <w:numFmt w:val="decimal"/>
      <w:pStyle w:val="TOC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3641EC6"/>
    <w:multiLevelType w:val="multilevel"/>
    <w:tmpl w:val="D73C9474"/>
    <w:styleLink w:val="StyleBulletedLatinCourierNewLeft075Hanging0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8C836D" w:themeColor="accent3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5330D"/>
    <w:multiLevelType w:val="hybridMultilevel"/>
    <w:tmpl w:val="BF442400"/>
    <w:lvl w:ilvl="0" w:tplc="81F29F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A5845A5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BCDA91F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908082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93E989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910836C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A12780C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8B4BFB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7562B9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242E14"/>
    <w:multiLevelType w:val="multilevel"/>
    <w:tmpl w:val="D73C9474"/>
    <w:styleLink w:val="StyleBulletedSymbolsymbolLeft175Hanging0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  <w:color w:val="8C836D" w:themeColor="accent3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61C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0D41EC"/>
    <w:multiLevelType w:val="hybridMultilevel"/>
    <w:tmpl w:val="8432F50A"/>
    <w:lvl w:ilvl="0" w:tplc="51242624">
      <w:start w:val="1"/>
      <w:numFmt w:val="lowerRoman"/>
      <w:pStyle w:val="NumberedList3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6152C9C"/>
    <w:multiLevelType w:val="multilevel"/>
    <w:tmpl w:val="6E2ACF42"/>
    <w:numStyleLink w:val="NestedList"/>
  </w:abstractNum>
  <w:abstractNum w:abstractNumId="23" w15:restartNumberingAfterBreak="0">
    <w:nsid w:val="5AFC4292"/>
    <w:multiLevelType w:val="multilevel"/>
    <w:tmpl w:val="D73C9474"/>
    <w:styleLink w:val="StyleBulletedWingdingssymbolLeft125Hanging0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105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E175F67"/>
    <w:multiLevelType w:val="hybridMultilevel"/>
    <w:tmpl w:val="D4EAB2C0"/>
    <w:lvl w:ilvl="0" w:tplc="EB106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12413C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02BBF"/>
    <w:multiLevelType w:val="multilevel"/>
    <w:tmpl w:val="2D509F3A"/>
    <w:styleLink w:val="CurrentList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B6023B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D68068A"/>
    <w:multiLevelType w:val="multilevel"/>
    <w:tmpl w:val="7B969258"/>
    <w:numStyleLink w:val="BulletedList"/>
  </w:abstractNum>
  <w:abstractNum w:abstractNumId="29" w15:restartNumberingAfterBreak="0">
    <w:nsid w:val="6FE32B68"/>
    <w:multiLevelType w:val="hybridMultilevel"/>
    <w:tmpl w:val="73921C7A"/>
    <w:lvl w:ilvl="0" w:tplc="F0A0B212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hint="default"/>
        <w:color w:val="12413C" w:themeColor="text1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5E23313"/>
    <w:multiLevelType w:val="multilevel"/>
    <w:tmpl w:val="0409001F"/>
    <w:styleLink w:val="CurrentList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90B7DBD"/>
    <w:multiLevelType w:val="multilevel"/>
    <w:tmpl w:val="B8CAB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735081422">
    <w:abstractNumId w:val="13"/>
  </w:num>
  <w:num w:numId="2" w16cid:durableId="60492001">
    <w:abstractNumId w:val="17"/>
  </w:num>
  <w:num w:numId="3" w16cid:durableId="1610576579">
    <w:abstractNumId w:val="23"/>
  </w:num>
  <w:num w:numId="4" w16cid:durableId="795178610">
    <w:abstractNumId w:val="19"/>
  </w:num>
  <w:num w:numId="5" w16cid:durableId="274561891">
    <w:abstractNumId w:val="7"/>
  </w:num>
  <w:num w:numId="6" w16cid:durableId="1530878632">
    <w:abstractNumId w:val="2"/>
  </w:num>
  <w:num w:numId="7" w16cid:durableId="299382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77204154">
    <w:abstractNumId w:val="8"/>
  </w:num>
  <w:num w:numId="9" w16cid:durableId="292829798">
    <w:abstractNumId w:val="9"/>
  </w:num>
  <w:num w:numId="10" w16cid:durableId="398405277">
    <w:abstractNumId w:val="22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Theme="minorHAnsi" w:hAnsiTheme="minorHAnsi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65514" w:themeColor="accent2"/>
          <w:spacing w:val="0"/>
          <w:kern w:val="0"/>
          <w:position w:val="0"/>
          <w:sz w:val="2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11" w16cid:durableId="14835456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087095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5513896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91876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95667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373856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1309219">
    <w:abstractNumId w:val="22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Theme="minorHAnsi" w:hAnsiTheme="minorHAnsi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65514" w:themeColor="accent2"/>
          <w:spacing w:val="0"/>
          <w:kern w:val="0"/>
          <w:position w:val="0"/>
          <w:sz w:val="2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18" w16cid:durableId="1253392122">
    <w:abstractNumId w:val="22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Theme="minorHAnsi" w:hAnsiTheme="minorHAnsi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65514" w:themeColor="accent2"/>
          <w:spacing w:val="0"/>
          <w:kern w:val="0"/>
          <w:position w:val="0"/>
          <w:sz w:val="2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19" w16cid:durableId="1286421900">
    <w:abstractNumId w:val="22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Theme="minorHAnsi" w:hAnsiTheme="minorHAnsi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65514" w:themeColor="accent2"/>
          <w:spacing w:val="0"/>
          <w:kern w:val="0"/>
          <w:position w:val="0"/>
          <w:sz w:val="2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20" w16cid:durableId="109252182">
    <w:abstractNumId w:val="28"/>
  </w:num>
  <w:num w:numId="21" w16cid:durableId="1570647963">
    <w:abstractNumId w:val="1"/>
  </w:num>
  <w:num w:numId="22" w16cid:durableId="1793401792">
    <w:abstractNumId w:val="1"/>
  </w:num>
  <w:num w:numId="23" w16cid:durableId="304356078">
    <w:abstractNumId w:val="28"/>
  </w:num>
  <w:num w:numId="24" w16cid:durableId="458837796">
    <w:abstractNumId w:val="28"/>
  </w:num>
  <w:num w:numId="25" w16cid:durableId="251821181">
    <w:abstractNumId w:val="28"/>
  </w:num>
  <w:num w:numId="26" w16cid:durableId="1080445036">
    <w:abstractNumId w:val="1"/>
  </w:num>
  <w:num w:numId="27" w16cid:durableId="23292598">
    <w:abstractNumId w:val="1"/>
  </w:num>
  <w:num w:numId="28" w16cid:durableId="1121803839">
    <w:abstractNumId w:val="12"/>
  </w:num>
  <w:num w:numId="29" w16cid:durableId="575939518">
    <w:abstractNumId w:val="18"/>
  </w:num>
  <w:num w:numId="30" w16cid:durableId="104807660">
    <w:abstractNumId w:val="27"/>
  </w:num>
  <w:num w:numId="31" w16cid:durableId="584270850">
    <w:abstractNumId w:val="3"/>
  </w:num>
  <w:num w:numId="32" w16cid:durableId="431705928">
    <w:abstractNumId w:val="6"/>
  </w:num>
  <w:num w:numId="33" w16cid:durableId="126243851">
    <w:abstractNumId w:val="24"/>
  </w:num>
  <w:num w:numId="34" w16cid:durableId="46615396">
    <w:abstractNumId w:val="16"/>
  </w:num>
  <w:num w:numId="35" w16cid:durableId="4729149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73318228">
    <w:abstractNumId w:val="20"/>
  </w:num>
  <w:num w:numId="37" w16cid:durableId="722994404">
    <w:abstractNumId w:val="11"/>
  </w:num>
  <w:num w:numId="38" w16cid:durableId="1802729993">
    <w:abstractNumId w:val="10"/>
  </w:num>
  <w:num w:numId="39" w16cid:durableId="546796245">
    <w:abstractNumId w:val="31"/>
  </w:num>
  <w:num w:numId="40" w16cid:durableId="1412774905">
    <w:abstractNumId w:val="15"/>
  </w:num>
  <w:num w:numId="41" w16cid:durableId="222764915">
    <w:abstractNumId w:val="14"/>
  </w:num>
  <w:num w:numId="42" w16cid:durableId="1744257202">
    <w:abstractNumId w:val="30"/>
  </w:num>
  <w:num w:numId="43" w16cid:durableId="1570116497">
    <w:abstractNumId w:val="5"/>
  </w:num>
  <w:num w:numId="44" w16cid:durableId="1418477676">
    <w:abstractNumId w:val="26"/>
  </w:num>
  <w:num w:numId="45" w16cid:durableId="392586583">
    <w:abstractNumId w:val="21"/>
  </w:num>
  <w:num w:numId="46" w16cid:durableId="1432623156">
    <w:abstractNumId w:val="0"/>
  </w:num>
  <w:num w:numId="47" w16cid:durableId="642848831">
    <w:abstractNumId w:val="29"/>
  </w:num>
  <w:num w:numId="48" w16cid:durableId="156311580">
    <w:abstractNumId w:val="4"/>
  </w:num>
  <w:num w:numId="49" w16cid:durableId="1462307428">
    <w:abstractNumId w:val="2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7BA"/>
    <w:rsid w:val="0000002A"/>
    <w:rsid w:val="0000002B"/>
    <w:rsid w:val="000001F7"/>
    <w:rsid w:val="00000B83"/>
    <w:rsid w:val="00001E92"/>
    <w:rsid w:val="00005906"/>
    <w:rsid w:val="00006458"/>
    <w:rsid w:val="00007337"/>
    <w:rsid w:val="0000741F"/>
    <w:rsid w:val="0001294E"/>
    <w:rsid w:val="00012C8B"/>
    <w:rsid w:val="00013D49"/>
    <w:rsid w:val="000206A2"/>
    <w:rsid w:val="00022781"/>
    <w:rsid w:val="000228E9"/>
    <w:rsid w:val="000316BF"/>
    <w:rsid w:val="000370B1"/>
    <w:rsid w:val="00040120"/>
    <w:rsid w:val="000432C8"/>
    <w:rsid w:val="00052F7E"/>
    <w:rsid w:val="000559DD"/>
    <w:rsid w:val="0005669E"/>
    <w:rsid w:val="00057573"/>
    <w:rsid w:val="000616EF"/>
    <w:rsid w:val="00066D68"/>
    <w:rsid w:val="00066F3F"/>
    <w:rsid w:val="00070C12"/>
    <w:rsid w:val="000711EA"/>
    <w:rsid w:val="000712F0"/>
    <w:rsid w:val="00072061"/>
    <w:rsid w:val="00072D4A"/>
    <w:rsid w:val="00074C42"/>
    <w:rsid w:val="00080E15"/>
    <w:rsid w:val="0008109B"/>
    <w:rsid w:val="00091132"/>
    <w:rsid w:val="00091E75"/>
    <w:rsid w:val="00093CCB"/>
    <w:rsid w:val="0009477F"/>
    <w:rsid w:val="00094B2F"/>
    <w:rsid w:val="00097C76"/>
    <w:rsid w:val="000A33D4"/>
    <w:rsid w:val="000A6152"/>
    <w:rsid w:val="000A63EB"/>
    <w:rsid w:val="000A668D"/>
    <w:rsid w:val="000A68F4"/>
    <w:rsid w:val="000B0C6B"/>
    <w:rsid w:val="000B2E07"/>
    <w:rsid w:val="000B33BF"/>
    <w:rsid w:val="000B46F3"/>
    <w:rsid w:val="000D1AF4"/>
    <w:rsid w:val="000D1E1F"/>
    <w:rsid w:val="000D27A2"/>
    <w:rsid w:val="000D34DC"/>
    <w:rsid w:val="000E21D4"/>
    <w:rsid w:val="000E5AA6"/>
    <w:rsid w:val="000E6162"/>
    <w:rsid w:val="000F0806"/>
    <w:rsid w:val="000F08ED"/>
    <w:rsid w:val="000F28AD"/>
    <w:rsid w:val="000F2D0E"/>
    <w:rsid w:val="000F7D7F"/>
    <w:rsid w:val="00100635"/>
    <w:rsid w:val="0010416E"/>
    <w:rsid w:val="001111E1"/>
    <w:rsid w:val="00112719"/>
    <w:rsid w:val="00115E05"/>
    <w:rsid w:val="001173C7"/>
    <w:rsid w:val="001175AE"/>
    <w:rsid w:val="00121840"/>
    <w:rsid w:val="00121F06"/>
    <w:rsid w:val="001247FF"/>
    <w:rsid w:val="0013598E"/>
    <w:rsid w:val="00135EAE"/>
    <w:rsid w:val="001412C0"/>
    <w:rsid w:val="00141F07"/>
    <w:rsid w:val="00143F1E"/>
    <w:rsid w:val="001467D0"/>
    <w:rsid w:val="00146B97"/>
    <w:rsid w:val="0014705A"/>
    <w:rsid w:val="00147488"/>
    <w:rsid w:val="00153FA3"/>
    <w:rsid w:val="00154E68"/>
    <w:rsid w:val="00167DBC"/>
    <w:rsid w:val="0017655B"/>
    <w:rsid w:val="001829DB"/>
    <w:rsid w:val="0018423F"/>
    <w:rsid w:val="0018574F"/>
    <w:rsid w:val="00190C3B"/>
    <w:rsid w:val="00190D09"/>
    <w:rsid w:val="0019126C"/>
    <w:rsid w:val="00191985"/>
    <w:rsid w:val="00195383"/>
    <w:rsid w:val="0019690D"/>
    <w:rsid w:val="001A1804"/>
    <w:rsid w:val="001A7C1F"/>
    <w:rsid w:val="001B2425"/>
    <w:rsid w:val="001B3AE9"/>
    <w:rsid w:val="001B42AF"/>
    <w:rsid w:val="001B7C56"/>
    <w:rsid w:val="001C32C7"/>
    <w:rsid w:val="001C4467"/>
    <w:rsid w:val="001C4607"/>
    <w:rsid w:val="001C57AD"/>
    <w:rsid w:val="001C5B93"/>
    <w:rsid w:val="001C79BE"/>
    <w:rsid w:val="001D0138"/>
    <w:rsid w:val="001D22AA"/>
    <w:rsid w:val="001D306D"/>
    <w:rsid w:val="001D6BD8"/>
    <w:rsid w:val="001E100D"/>
    <w:rsid w:val="001E125E"/>
    <w:rsid w:val="001E1923"/>
    <w:rsid w:val="001E2160"/>
    <w:rsid w:val="001E2459"/>
    <w:rsid w:val="001E33B2"/>
    <w:rsid w:val="001E3960"/>
    <w:rsid w:val="001E561A"/>
    <w:rsid w:val="001F04F3"/>
    <w:rsid w:val="001F2D24"/>
    <w:rsid w:val="001F7F24"/>
    <w:rsid w:val="00200B15"/>
    <w:rsid w:val="0020129E"/>
    <w:rsid w:val="00202E3A"/>
    <w:rsid w:val="002053B9"/>
    <w:rsid w:val="002064D5"/>
    <w:rsid w:val="0020748C"/>
    <w:rsid w:val="002078AF"/>
    <w:rsid w:val="0021249C"/>
    <w:rsid w:val="002149AE"/>
    <w:rsid w:val="00220CF8"/>
    <w:rsid w:val="00221478"/>
    <w:rsid w:val="00225F6A"/>
    <w:rsid w:val="002264DD"/>
    <w:rsid w:val="00226A76"/>
    <w:rsid w:val="002277BD"/>
    <w:rsid w:val="00230208"/>
    <w:rsid w:val="00234D04"/>
    <w:rsid w:val="00236B22"/>
    <w:rsid w:val="002379A8"/>
    <w:rsid w:val="00240638"/>
    <w:rsid w:val="0024142D"/>
    <w:rsid w:val="00241CD3"/>
    <w:rsid w:val="00242247"/>
    <w:rsid w:val="00242DB2"/>
    <w:rsid w:val="0024336B"/>
    <w:rsid w:val="002456BE"/>
    <w:rsid w:val="00246305"/>
    <w:rsid w:val="00247CA4"/>
    <w:rsid w:val="00250062"/>
    <w:rsid w:val="00251EE7"/>
    <w:rsid w:val="00253098"/>
    <w:rsid w:val="00254FE6"/>
    <w:rsid w:val="002600A2"/>
    <w:rsid w:val="002602C0"/>
    <w:rsid w:val="00262FDC"/>
    <w:rsid w:val="00263A8A"/>
    <w:rsid w:val="0026430A"/>
    <w:rsid w:val="00265A8E"/>
    <w:rsid w:val="002675CC"/>
    <w:rsid w:val="00273C95"/>
    <w:rsid w:val="00274BFC"/>
    <w:rsid w:val="00274D33"/>
    <w:rsid w:val="002774CF"/>
    <w:rsid w:val="00282534"/>
    <w:rsid w:val="002828B1"/>
    <w:rsid w:val="00282F65"/>
    <w:rsid w:val="0028362F"/>
    <w:rsid w:val="00284207"/>
    <w:rsid w:val="00291BCF"/>
    <w:rsid w:val="0029347E"/>
    <w:rsid w:val="002A0AE4"/>
    <w:rsid w:val="002A25D7"/>
    <w:rsid w:val="002A52E9"/>
    <w:rsid w:val="002A6680"/>
    <w:rsid w:val="002B2401"/>
    <w:rsid w:val="002B7F36"/>
    <w:rsid w:val="002C45DC"/>
    <w:rsid w:val="002C70C7"/>
    <w:rsid w:val="002D3E0D"/>
    <w:rsid w:val="002D6143"/>
    <w:rsid w:val="002D6155"/>
    <w:rsid w:val="002D6D71"/>
    <w:rsid w:val="002D6F4B"/>
    <w:rsid w:val="002D72A6"/>
    <w:rsid w:val="002E0337"/>
    <w:rsid w:val="002E17E5"/>
    <w:rsid w:val="002E193F"/>
    <w:rsid w:val="002E1ADA"/>
    <w:rsid w:val="002E36A2"/>
    <w:rsid w:val="002E36DC"/>
    <w:rsid w:val="002E3DF3"/>
    <w:rsid w:val="002E4D26"/>
    <w:rsid w:val="002F21A9"/>
    <w:rsid w:val="002F297A"/>
    <w:rsid w:val="002F2EC7"/>
    <w:rsid w:val="002F7D56"/>
    <w:rsid w:val="00306D77"/>
    <w:rsid w:val="00312A56"/>
    <w:rsid w:val="00312AAB"/>
    <w:rsid w:val="00313602"/>
    <w:rsid w:val="00313EA1"/>
    <w:rsid w:val="00314AF0"/>
    <w:rsid w:val="00314DD7"/>
    <w:rsid w:val="00316750"/>
    <w:rsid w:val="0032525D"/>
    <w:rsid w:val="003257CB"/>
    <w:rsid w:val="00330E11"/>
    <w:rsid w:val="00331100"/>
    <w:rsid w:val="00331884"/>
    <w:rsid w:val="00335141"/>
    <w:rsid w:val="00340BD8"/>
    <w:rsid w:val="00340F15"/>
    <w:rsid w:val="003477E0"/>
    <w:rsid w:val="00351898"/>
    <w:rsid w:val="00352280"/>
    <w:rsid w:val="00354902"/>
    <w:rsid w:val="003560AD"/>
    <w:rsid w:val="0036009E"/>
    <w:rsid w:val="0036130E"/>
    <w:rsid w:val="003623A6"/>
    <w:rsid w:val="0036253B"/>
    <w:rsid w:val="00362772"/>
    <w:rsid w:val="00367DA5"/>
    <w:rsid w:val="00367E67"/>
    <w:rsid w:val="00373820"/>
    <w:rsid w:val="003754EC"/>
    <w:rsid w:val="00375FE7"/>
    <w:rsid w:val="00380138"/>
    <w:rsid w:val="0038083C"/>
    <w:rsid w:val="003816F1"/>
    <w:rsid w:val="00381E95"/>
    <w:rsid w:val="003850B7"/>
    <w:rsid w:val="00392999"/>
    <w:rsid w:val="0039520B"/>
    <w:rsid w:val="00397F46"/>
    <w:rsid w:val="003A008E"/>
    <w:rsid w:val="003A0FC9"/>
    <w:rsid w:val="003A1071"/>
    <w:rsid w:val="003A44B7"/>
    <w:rsid w:val="003A6BA1"/>
    <w:rsid w:val="003A71F2"/>
    <w:rsid w:val="003B00EF"/>
    <w:rsid w:val="003B4B6A"/>
    <w:rsid w:val="003B7941"/>
    <w:rsid w:val="003C1074"/>
    <w:rsid w:val="003C11E7"/>
    <w:rsid w:val="003C14AB"/>
    <w:rsid w:val="003C2477"/>
    <w:rsid w:val="003D0A04"/>
    <w:rsid w:val="003D1971"/>
    <w:rsid w:val="003D6377"/>
    <w:rsid w:val="003D6683"/>
    <w:rsid w:val="003E6E10"/>
    <w:rsid w:val="003F1116"/>
    <w:rsid w:val="003F44F1"/>
    <w:rsid w:val="003F4E4E"/>
    <w:rsid w:val="003F5F4D"/>
    <w:rsid w:val="003F61A4"/>
    <w:rsid w:val="003F63C3"/>
    <w:rsid w:val="003F6C59"/>
    <w:rsid w:val="003F7377"/>
    <w:rsid w:val="004020EC"/>
    <w:rsid w:val="00407DE2"/>
    <w:rsid w:val="00412D66"/>
    <w:rsid w:val="00413F96"/>
    <w:rsid w:val="0041686E"/>
    <w:rsid w:val="00422AD4"/>
    <w:rsid w:val="00424554"/>
    <w:rsid w:val="00424CF6"/>
    <w:rsid w:val="004305DA"/>
    <w:rsid w:val="00435066"/>
    <w:rsid w:val="00441440"/>
    <w:rsid w:val="0044381D"/>
    <w:rsid w:val="00445530"/>
    <w:rsid w:val="0044600F"/>
    <w:rsid w:val="0045021C"/>
    <w:rsid w:val="00454B78"/>
    <w:rsid w:val="00455F07"/>
    <w:rsid w:val="00457885"/>
    <w:rsid w:val="004609ED"/>
    <w:rsid w:val="00462230"/>
    <w:rsid w:val="00462BFB"/>
    <w:rsid w:val="00462C4D"/>
    <w:rsid w:val="004667E1"/>
    <w:rsid w:val="00467C44"/>
    <w:rsid w:val="0047047F"/>
    <w:rsid w:val="00472A19"/>
    <w:rsid w:val="00472BE9"/>
    <w:rsid w:val="00473BE8"/>
    <w:rsid w:val="0047422B"/>
    <w:rsid w:val="00474AC8"/>
    <w:rsid w:val="00482275"/>
    <w:rsid w:val="00484E4E"/>
    <w:rsid w:val="0049364C"/>
    <w:rsid w:val="00494D6F"/>
    <w:rsid w:val="00496E68"/>
    <w:rsid w:val="00497DE4"/>
    <w:rsid w:val="004A49CD"/>
    <w:rsid w:val="004A7A75"/>
    <w:rsid w:val="004B075E"/>
    <w:rsid w:val="004B1386"/>
    <w:rsid w:val="004B26E1"/>
    <w:rsid w:val="004B5F67"/>
    <w:rsid w:val="004B656C"/>
    <w:rsid w:val="004B7A0F"/>
    <w:rsid w:val="004C09FE"/>
    <w:rsid w:val="004C1A74"/>
    <w:rsid w:val="004C1D5E"/>
    <w:rsid w:val="004C1FAD"/>
    <w:rsid w:val="004C284A"/>
    <w:rsid w:val="004C3BFC"/>
    <w:rsid w:val="004C3F59"/>
    <w:rsid w:val="004C4A8B"/>
    <w:rsid w:val="004C5160"/>
    <w:rsid w:val="004C59FA"/>
    <w:rsid w:val="004D21B5"/>
    <w:rsid w:val="004D2526"/>
    <w:rsid w:val="004D3147"/>
    <w:rsid w:val="004E19F4"/>
    <w:rsid w:val="004E548F"/>
    <w:rsid w:val="004E7ADE"/>
    <w:rsid w:val="004E7BA3"/>
    <w:rsid w:val="004F270B"/>
    <w:rsid w:val="004F2838"/>
    <w:rsid w:val="004F3C4E"/>
    <w:rsid w:val="004F6284"/>
    <w:rsid w:val="004F7257"/>
    <w:rsid w:val="004F75B0"/>
    <w:rsid w:val="00501AB1"/>
    <w:rsid w:val="00501E57"/>
    <w:rsid w:val="005026D6"/>
    <w:rsid w:val="00503E21"/>
    <w:rsid w:val="005044B5"/>
    <w:rsid w:val="00507B7E"/>
    <w:rsid w:val="00511355"/>
    <w:rsid w:val="00511BB3"/>
    <w:rsid w:val="00513025"/>
    <w:rsid w:val="00514AEF"/>
    <w:rsid w:val="00520DF2"/>
    <w:rsid w:val="005211C5"/>
    <w:rsid w:val="0052395D"/>
    <w:rsid w:val="00525746"/>
    <w:rsid w:val="00531CD4"/>
    <w:rsid w:val="005320E1"/>
    <w:rsid w:val="00532DD3"/>
    <w:rsid w:val="0053354D"/>
    <w:rsid w:val="00533C78"/>
    <w:rsid w:val="005354E4"/>
    <w:rsid w:val="00540A68"/>
    <w:rsid w:val="00542984"/>
    <w:rsid w:val="00543A42"/>
    <w:rsid w:val="00546B56"/>
    <w:rsid w:val="0055037A"/>
    <w:rsid w:val="005528DE"/>
    <w:rsid w:val="005547AC"/>
    <w:rsid w:val="005608EF"/>
    <w:rsid w:val="005638E6"/>
    <w:rsid w:val="00563F0F"/>
    <w:rsid w:val="00570ABA"/>
    <w:rsid w:val="00570DF1"/>
    <w:rsid w:val="00575893"/>
    <w:rsid w:val="00576A9B"/>
    <w:rsid w:val="005773DE"/>
    <w:rsid w:val="00580EBD"/>
    <w:rsid w:val="0058341E"/>
    <w:rsid w:val="00583B0E"/>
    <w:rsid w:val="005853CB"/>
    <w:rsid w:val="005856DD"/>
    <w:rsid w:val="00596930"/>
    <w:rsid w:val="005A02F7"/>
    <w:rsid w:val="005A1F6A"/>
    <w:rsid w:val="005A209C"/>
    <w:rsid w:val="005A287B"/>
    <w:rsid w:val="005A5208"/>
    <w:rsid w:val="005B23A4"/>
    <w:rsid w:val="005B4FE9"/>
    <w:rsid w:val="005C435E"/>
    <w:rsid w:val="005C74DB"/>
    <w:rsid w:val="005C7E77"/>
    <w:rsid w:val="005D1245"/>
    <w:rsid w:val="005D45D1"/>
    <w:rsid w:val="005D4C01"/>
    <w:rsid w:val="005D6FBF"/>
    <w:rsid w:val="005E29E7"/>
    <w:rsid w:val="005E499B"/>
    <w:rsid w:val="005E65F7"/>
    <w:rsid w:val="005F1ED4"/>
    <w:rsid w:val="005F2D21"/>
    <w:rsid w:val="005F6286"/>
    <w:rsid w:val="00601918"/>
    <w:rsid w:val="00602BAB"/>
    <w:rsid w:val="00604572"/>
    <w:rsid w:val="00607365"/>
    <w:rsid w:val="006211C5"/>
    <w:rsid w:val="00621332"/>
    <w:rsid w:val="00621506"/>
    <w:rsid w:val="006218A1"/>
    <w:rsid w:val="006219B4"/>
    <w:rsid w:val="00625D5C"/>
    <w:rsid w:val="00627540"/>
    <w:rsid w:val="00634169"/>
    <w:rsid w:val="006363E5"/>
    <w:rsid w:val="0064095E"/>
    <w:rsid w:val="00643092"/>
    <w:rsid w:val="00643C7C"/>
    <w:rsid w:val="00644642"/>
    <w:rsid w:val="00647E21"/>
    <w:rsid w:val="00657460"/>
    <w:rsid w:val="00661690"/>
    <w:rsid w:val="0066366B"/>
    <w:rsid w:val="006650AD"/>
    <w:rsid w:val="006652AC"/>
    <w:rsid w:val="006665AD"/>
    <w:rsid w:val="00672E81"/>
    <w:rsid w:val="00674D34"/>
    <w:rsid w:val="006807D8"/>
    <w:rsid w:val="00685438"/>
    <w:rsid w:val="006908D5"/>
    <w:rsid w:val="0069121D"/>
    <w:rsid w:val="00693919"/>
    <w:rsid w:val="006A7392"/>
    <w:rsid w:val="006B4DE4"/>
    <w:rsid w:val="006B7466"/>
    <w:rsid w:val="006C4135"/>
    <w:rsid w:val="006C4C27"/>
    <w:rsid w:val="006D4798"/>
    <w:rsid w:val="006D7166"/>
    <w:rsid w:val="006D756D"/>
    <w:rsid w:val="006D7FF0"/>
    <w:rsid w:val="006E1C6A"/>
    <w:rsid w:val="006E45D9"/>
    <w:rsid w:val="006E604F"/>
    <w:rsid w:val="006E75D9"/>
    <w:rsid w:val="006F220C"/>
    <w:rsid w:val="006F25BA"/>
    <w:rsid w:val="006F34E3"/>
    <w:rsid w:val="006F5A9A"/>
    <w:rsid w:val="00701D39"/>
    <w:rsid w:val="00703499"/>
    <w:rsid w:val="00703990"/>
    <w:rsid w:val="00705DE4"/>
    <w:rsid w:val="00711BFD"/>
    <w:rsid w:val="007160A4"/>
    <w:rsid w:val="00720C8B"/>
    <w:rsid w:val="00722053"/>
    <w:rsid w:val="007231A3"/>
    <w:rsid w:val="0072476B"/>
    <w:rsid w:val="00724D2B"/>
    <w:rsid w:val="00730061"/>
    <w:rsid w:val="00730902"/>
    <w:rsid w:val="00741B03"/>
    <w:rsid w:val="0074375B"/>
    <w:rsid w:val="00743A9F"/>
    <w:rsid w:val="00743EAB"/>
    <w:rsid w:val="00746FE6"/>
    <w:rsid w:val="0074771E"/>
    <w:rsid w:val="00747FE8"/>
    <w:rsid w:val="00750B8A"/>
    <w:rsid w:val="007514FD"/>
    <w:rsid w:val="007516C0"/>
    <w:rsid w:val="00751DDB"/>
    <w:rsid w:val="007536AE"/>
    <w:rsid w:val="0075375E"/>
    <w:rsid w:val="007545C8"/>
    <w:rsid w:val="00754F42"/>
    <w:rsid w:val="007575D8"/>
    <w:rsid w:val="0075779B"/>
    <w:rsid w:val="00763B51"/>
    <w:rsid w:val="007649CA"/>
    <w:rsid w:val="0077097D"/>
    <w:rsid w:val="007712C5"/>
    <w:rsid w:val="00772800"/>
    <w:rsid w:val="00775728"/>
    <w:rsid w:val="007778C5"/>
    <w:rsid w:val="00785DFA"/>
    <w:rsid w:val="00790E20"/>
    <w:rsid w:val="00790F7C"/>
    <w:rsid w:val="00793F51"/>
    <w:rsid w:val="007950D2"/>
    <w:rsid w:val="007952B0"/>
    <w:rsid w:val="0079534B"/>
    <w:rsid w:val="00796404"/>
    <w:rsid w:val="007A011B"/>
    <w:rsid w:val="007A2D78"/>
    <w:rsid w:val="007A3534"/>
    <w:rsid w:val="007A5705"/>
    <w:rsid w:val="007A7D24"/>
    <w:rsid w:val="007B53CA"/>
    <w:rsid w:val="007B5960"/>
    <w:rsid w:val="007B6CB7"/>
    <w:rsid w:val="007B71B9"/>
    <w:rsid w:val="007C12C0"/>
    <w:rsid w:val="007C550D"/>
    <w:rsid w:val="007D59D6"/>
    <w:rsid w:val="007D76BB"/>
    <w:rsid w:val="007E50BD"/>
    <w:rsid w:val="007E54B7"/>
    <w:rsid w:val="007E60F9"/>
    <w:rsid w:val="007F0A25"/>
    <w:rsid w:val="007F15AD"/>
    <w:rsid w:val="007F4255"/>
    <w:rsid w:val="007F5EB6"/>
    <w:rsid w:val="00800285"/>
    <w:rsid w:val="00802836"/>
    <w:rsid w:val="00804479"/>
    <w:rsid w:val="00810682"/>
    <w:rsid w:val="0081246D"/>
    <w:rsid w:val="0081397F"/>
    <w:rsid w:val="00816EC0"/>
    <w:rsid w:val="008204A6"/>
    <w:rsid w:val="008214EF"/>
    <w:rsid w:val="00821779"/>
    <w:rsid w:val="00824D77"/>
    <w:rsid w:val="0082601E"/>
    <w:rsid w:val="00827322"/>
    <w:rsid w:val="00827619"/>
    <w:rsid w:val="00830045"/>
    <w:rsid w:val="00835437"/>
    <w:rsid w:val="00835B09"/>
    <w:rsid w:val="008362A2"/>
    <w:rsid w:val="00841B78"/>
    <w:rsid w:val="00842347"/>
    <w:rsid w:val="008525A0"/>
    <w:rsid w:val="00853E83"/>
    <w:rsid w:val="00855772"/>
    <w:rsid w:val="0086150A"/>
    <w:rsid w:val="00863F2B"/>
    <w:rsid w:val="00865B5A"/>
    <w:rsid w:val="00865F54"/>
    <w:rsid w:val="00866DB3"/>
    <w:rsid w:val="00871525"/>
    <w:rsid w:val="008725D4"/>
    <w:rsid w:val="00873467"/>
    <w:rsid w:val="0087558C"/>
    <w:rsid w:val="00876C83"/>
    <w:rsid w:val="00881D33"/>
    <w:rsid w:val="00883BF5"/>
    <w:rsid w:val="00884310"/>
    <w:rsid w:val="0088759D"/>
    <w:rsid w:val="00890A9B"/>
    <w:rsid w:val="008935BD"/>
    <w:rsid w:val="00896BC2"/>
    <w:rsid w:val="00896F51"/>
    <w:rsid w:val="00897202"/>
    <w:rsid w:val="008975D8"/>
    <w:rsid w:val="00897E88"/>
    <w:rsid w:val="008A163D"/>
    <w:rsid w:val="008A2884"/>
    <w:rsid w:val="008A3593"/>
    <w:rsid w:val="008A5273"/>
    <w:rsid w:val="008A53CD"/>
    <w:rsid w:val="008B2DFD"/>
    <w:rsid w:val="008B4F13"/>
    <w:rsid w:val="008B66AD"/>
    <w:rsid w:val="008B798E"/>
    <w:rsid w:val="008C3527"/>
    <w:rsid w:val="008C472B"/>
    <w:rsid w:val="008C4FEC"/>
    <w:rsid w:val="008C656E"/>
    <w:rsid w:val="008D7657"/>
    <w:rsid w:val="008E54C2"/>
    <w:rsid w:val="008E607B"/>
    <w:rsid w:val="008E6D04"/>
    <w:rsid w:val="008F2566"/>
    <w:rsid w:val="008F766E"/>
    <w:rsid w:val="009025EF"/>
    <w:rsid w:val="0090294C"/>
    <w:rsid w:val="0091443D"/>
    <w:rsid w:val="00924445"/>
    <w:rsid w:val="0092497D"/>
    <w:rsid w:val="009300AC"/>
    <w:rsid w:val="00934BBA"/>
    <w:rsid w:val="00937C74"/>
    <w:rsid w:val="00941AAC"/>
    <w:rsid w:val="009442B3"/>
    <w:rsid w:val="0094656C"/>
    <w:rsid w:val="00950916"/>
    <w:rsid w:val="0095497F"/>
    <w:rsid w:val="00957FD7"/>
    <w:rsid w:val="00962530"/>
    <w:rsid w:val="009660ED"/>
    <w:rsid w:val="009661C9"/>
    <w:rsid w:val="009720CA"/>
    <w:rsid w:val="0097313E"/>
    <w:rsid w:val="009739C5"/>
    <w:rsid w:val="009743D1"/>
    <w:rsid w:val="0097656C"/>
    <w:rsid w:val="009775A1"/>
    <w:rsid w:val="009808EB"/>
    <w:rsid w:val="00984141"/>
    <w:rsid w:val="0098524D"/>
    <w:rsid w:val="009907DE"/>
    <w:rsid w:val="00990CA4"/>
    <w:rsid w:val="00991820"/>
    <w:rsid w:val="009926C9"/>
    <w:rsid w:val="009969F8"/>
    <w:rsid w:val="0099732D"/>
    <w:rsid w:val="009A0403"/>
    <w:rsid w:val="009A6CEF"/>
    <w:rsid w:val="009A7B9B"/>
    <w:rsid w:val="009B3301"/>
    <w:rsid w:val="009B361F"/>
    <w:rsid w:val="009B666A"/>
    <w:rsid w:val="009B6BCA"/>
    <w:rsid w:val="009B71B3"/>
    <w:rsid w:val="009C6129"/>
    <w:rsid w:val="009D07ED"/>
    <w:rsid w:val="009D39BA"/>
    <w:rsid w:val="009E0268"/>
    <w:rsid w:val="009E3BF9"/>
    <w:rsid w:val="009E3C7F"/>
    <w:rsid w:val="009E4636"/>
    <w:rsid w:val="009E7BF7"/>
    <w:rsid w:val="009F3621"/>
    <w:rsid w:val="00A06C12"/>
    <w:rsid w:val="00A1265F"/>
    <w:rsid w:val="00A12B78"/>
    <w:rsid w:val="00A14F40"/>
    <w:rsid w:val="00A1630E"/>
    <w:rsid w:val="00A17FAC"/>
    <w:rsid w:val="00A2460B"/>
    <w:rsid w:val="00A3009B"/>
    <w:rsid w:val="00A307E3"/>
    <w:rsid w:val="00A316F6"/>
    <w:rsid w:val="00A32884"/>
    <w:rsid w:val="00A3476C"/>
    <w:rsid w:val="00A34FF1"/>
    <w:rsid w:val="00A353AB"/>
    <w:rsid w:val="00A373BA"/>
    <w:rsid w:val="00A403FB"/>
    <w:rsid w:val="00A4261D"/>
    <w:rsid w:val="00A43D1C"/>
    <w:rsid w:val="00A456FC"/>
    <w:rsid w:val="00A4580E"/>
    <w:rsid w:val="00A45FE8"/>
    <w:rsid w:val="00A46676"/>
    <w:rsid w:val="00A5293F"/>
    <w:rsid w:val="00A618D9"/>
    <w:rsid w:val="00A61CC9"/>
    <w:rsid w:val="00A62233"/>
    <w:rsid w:val="00A63A67"/>
    <w:rsid w:val="00A67D39"/>
    <w:rsid w:val="00A71607"/>
    <w:rsid w:val="00A74690"/>
    <w:rsid w:val="00A76344"/>
    <w:rsid w:val="00A77785"/>
    <w:rsid w:val="00A7783A"/>
    <w:rsid w:val="00A802CF"/>
    <w:rsid w:val="00A807E2"/>
    <w:rsid w:val="00A8325C"/>
    <w:rsid w:val="00A838EE"/>
    <w:rsid w:val="00A841A7"/>
    <w:rsid w:val="00A86A4B"/>
    <w:rsid w:val="00A91D92"/>
    <w:rsid w:val="00A94A56"/>
    <w:rsid w:val="00A9522E"/>
    <w:rsid w:val="00A962EC"/>
    <w:rsid w:val="00AA18C4"/>
    <w:rsid w:val="00AA4A24"/>
    <w:rsid w:val="00AB0A72"/>
    <w:rsid w:val="00AB1211"/>
    <w:rsid w:val="00AB28C2"/>
    <w:rsid w:val="00AB37B1"/>
    <w:rsid w:val="00AB4F75"/>
    <w:rsid w:val="00AB6625"/>
    <w:rsid w:val="00AC09C7"/>
    <w:rsid w:val="00AC0F95"/>
    <w:rsid w:val="00AC3F03"/>
    <w:rsid w:val="00AC57EA"/>
    <w:rsid w:val="00AC5DED"/>
    <w:rsid w:val="00AC7150"/>
    <w:rsid w:val="00AD2357"/>
    <w:rsid w:val="00AD4AD8"/>
    <w:rsid w:val="00AD5DDA"/>
    <w:rsid w:val="00AD62B6"/>
    <w:rsid w:val="00AD75CE"/>
    <w:rsid w:val="00AE01C8"/>
    <w:rsid w:val="00AE4ADC"/>
    <w:rsid w:val="00AE4BCF"/>
    <w:rsid w:val="00AE54B6"/>
    <w:rsid w:val="00AF5CC6"/>
    <w:rsid w:val="00AF7279"/>
    <w:rsid w:val="00B00458"/>
    <w:rsid w:val="00B00E96"/>
    <w:rsid w:val="00B03240"/>
    <w:rsid w:val="00B077BA"/>
    <w:rsid w:val="00B1058B"/>
    <w:rsid w:val="00B108AC"/>
    <w:rsid w:val="00B12DC6"/>
    <w:rsid w:val="00B15072"/>
    <w:rsid w:val="00B15F5D"/>
    <w:rsid w:val="00B213BF"/>
    <w:rsid w:val="00B23503"/>
    <w:rsid w:val="00B27CC6"/>
    <w:rsid w:val="00B30D04"/>
    <w:rsid w:val="00B320B0"/>
    <w:rsid w:val="00B34686"/>
    <w:rsid w:val="00B34CCF"/>
    <w:rsid w:val="00B3543B"/>
    <w:rsid w:val="00B37551"/>
    <w:rsid w:val="00B40FC9"/>
    <w:rsid w:val="00B44199"/>
    <w:rsid w:val="00B5443A"/>
    <w:rsid w:val="00B55ED3"/>
    <w:rsid w:val="00B57E2B"/>
    <w:rsid w:val="00B63D6B"/>
    <w:rsid w:val="00B6589D"/>
    <w:rsid w:val="00B66437"/>
    <w:rsid w:val="00B66F13"/>
    <w:rsid w:val="00B71C1C"/>
    <w:rsid w:val="00B80A52"/>
    <w:rsid w:val="00B813DB"/>
    <w:rsid w:val="00B832F9"/>
    <w:rsid w:val="00B83356"/>
    <w:rsid w:val="00B9271D"/>
    <w:rsid w:val="00B937AD"/>
    <w:rsid w:val="00BA528B"/>
    <w:rsid w:val="00BA7183"/>
    <w:rsid w:val="00BB34BA"/>
    <w:rsid w:val="00BB35F8"/>
    <w:rsid w:val="00BB4089"/>
    <w:rsid w:val="00BB4F2E"/>
    <w:rsid w:val="00BC7F7A"/>
    <w:rsid w:val="00BD0649"/>
    <w:rsid w:val="00BD0EDC"/>
    <w:rsid w:val="00BD3394"/>
    <w:rsid w:val="00BD50AF"/>
    <w:rsid w:val="00BD5499"/>
    <w:rsid w:val="00BE37F4"/>
    <w:rsid w:val="00BE44D9"/>
    <w:rsid w:val="00BE67CD"/>
    <w:rsid w:val="00BF3734"/>
    <w:rsid w:val="00BF37D7"/>
    <w:rsid w:val="00C0095E"/>
    <w:rsid w:val="00C012AB"/>
    <w:rsid w:val="00C038C2"/>
    <w:rsid w:val="00C10F5F"/>
    <w:rsid w:val="00C122E6"/>
    <w:rsid w:val="00C13DD2"/>
    <w:rsid w:val="00C15D02"/>
    <w:rsid w:val="00C20C9D"/>
    <w:rsid w:val="00C2207B"/>
    <w:rsid w:val="00C22213"/>
    <w:rsid w:val="00C2503F"/>
    <w:rsid w:val="00C333CC"/>
    <w:rsid w:val="00C3374B"/>
    <w:rsid w:val="00C36BE4"/>
    <w:rsid w:val="00C37478"/>
    <w:rsid w:val="00C37B6B"/>
    <w:rsid w:val="00C37CE5"/>
    <w:rsid w:val="00C4167B"/>
    <w:rsid w:val="00C428CA"/>
    <w:rsid w:val="00C454F8"/>
    <w:rsid w:val="00C4598F"/>
    <w:rsid w:val="00C46017"/>
    <w:rsid w:val="00C50089"/>
    <w:rsid w:val="00C56F57"/>
    <w:rsid w:val="00C62102"/>
    <w:rsid w:val="00C634BF"/>
    <w:rsid w:val="00C65354"/>
    <w:rsid w:val="00C65A46"/>
    <w:rsid w:val="00C7291D"/>
    <w:rsid w:val="00C77666"/>
    <w:rsid w:val="00C8036E"/>
    <w:rsid w:val="00C909CB"/>
    <w:rsid w:val="00C90C50"/>
    <w:rsid w:val="00C938AE"/>
    <w:rsid w:val="00C9630B"/>
    <w:rsid w:val="00C969CF"/>
    <w:rsid w:val="00C97DCF"/>
    <w:rsid w:val="00CA224C"/>
    <w:rsid w:val="00CA2CAA"/>
    <w:rsid w:val="00CA4ABF"/>
    <w:rsid w:val="00CA6B54"/>
    <w:rsid w:val="00CB0A3B"/>
    <w:rsid w:val="00CB0A66"/>
    <w:rsid w:val="00CB0FAD"/>
    <w:rsid w:val="00CB14EB"/>
    <w:rsid w:val="00CB23C1"/>
    <w:rsid w:val="00CB2ED1"/>
    <w:rsid w:val="00CB4D6B"/>
    <w:rsid w:val="00CB7674"/>
    <w:rsid w:val="00CC0EEB"/>
    <w:rsid w:val="00CC21A7"/>
    <w:rsid w:val="00CC34E5"/>
    <w:rsid w:val="00CC49D5"/>
    <w:rsid w:val="00CC5A1B"/>
    <w:rsid w:val="00CD08EA"/>
    <w:rsid w:val="00CD2EDA"/>
    <w:rsid w:val="00CD7136"/>
    <w:rsid w:val="00CE14A8"/>
    <w:rsid w:val="00CE3666"/>
    <w:rsid w:val="00CF16CD"/>
    <w:rsid w:val="00CF4F0D"/>
    <w:rsid w:val="00D00551"/>
    <w:rsid w:val="00D00586"/>
    <w:rsid w:val="00D0060C"/>
    <w:rsid w:val="00D030C9"/>
    <w:rsid w:val="00D0666F"/>
    <w:rsid w:val="00D11F68"/>
    <w:rsid w:val="00D24031"/>
    <w:rsid w:val="00D26910"/>
    <w:rsid w:val="00D308FC"/>
    <w:rsid w:val="00D32BAC"/>
    <w:rsid w:val="00D4053F"/>
    <w:rsid w:val="00D43041"/>
    <w:rsid w:val="00D43FBE"/>
    <w:rsid w:val="00D4517D"/>
    <w:rsid w:val="00D462A5"/>
    <w:rsid w:val="00D4785A"/>
    <w:rsid w:val="00D53558"/>
    <w:rsid w:val="00D606D4"/>
    <w:rsid w:val="00D62E6B"/>
    <w:rsid w:val="00D720CA"/>
    <w:rsid w:val="00D758C2"/>
    <w:rsid w:val="00D77318"/>
    <w:rsid w:val="00D85D66"/>
    <w:rsid w:val="00D85FE5"/>
    <w:rsid w:val="00D902C3"/>
    <w:rsid w:val="00D90B9C"/>
    <w:rsid w:val="00D940FA"/>
    <w:rsid w:val="00D946CE"/>
    <w:rsid w:val="00D94D7B"/>
    <w:rsid w:val="00D957E8"/>
    <w:rsid w:val="00D974BA"/>
    <w:rsid w:val="00D979B0"/>
    <w:rsid w:val="00DA570D"/>
    <w:rsid w:val="00DB376C"/>
    <w:rsid w:val="00DC1D7C"/>
    <w:rsid w:val="00DC20EA"/>
    <w:rsid w:val="00DD007A"/>
    <w:rsid w:val="00DD0EE9"/>
    <w:rsid w:val="00DD281D"/>
    <w:rsid w:val="00DD4F8F"/>
    <w:rsid w:val="00DE41A5"/>
    <w:rsid w:val="00DE432B"/>
    <w:rsid w:val="00DF30D7"/>
    <w:rsid w:val="00DF575C"/>
    <w:rsid w:val="00DF5A66"/>
    <w:rsid w:val="00DF7E26"/>
    <w:rsid w:val="00E04B18"/>
    <w:rsid w:val="00E11094"/>
    <w:rsid w:val="00E12156"/>
    <w:rsid w:val="00E1651F"/>
    <w:rsid w:val="00E165F6"/>
    <w:rsid w:val="00E222F1"/>
    <w:rsid w:val="00E230F8"/>
    <w:rsid w:val="00E2689F"/>
    <w:rsid w:val="00E276D4"/>
    <w:rsid w:val="00E3382D"/>
    <w:rsid w:val="00E34009"/>
    <w:rsid w:val="00E3606E"/>
    <w:rsid w:val="00E3739F"/>
    <w:rsid w:val="00E40D6D"/>
    <w:rsid w:val="00E42091"/>
    <w:rsid w:val="00E4373F"/>
    <w:rsid w:val="00E450D5"/>
    <w:rsid w:val="00E51AC9"/>
    <w:rsid w:val="00E52B0B"/>
    <w:rsid w:val="00E54B7C"/>
    <w:rsid w:val="00E56B58"/>
    <w:rsid w:val="00E60E6D"/>
    <w:rsid w:val="00E61252"/>
    <w:rsid w:val="00E632B7"/>
    <w:rsid w:val="00E64DBA"/>
    <w:rsid w:val="00E65106"/>
    <w:rsid w:val="00E67567"/>
    <w:rsid w:val="00E74BCF"/>
    <w:rsid w:val="00E75CE0"/>
    <w:rsid w:val="00E802A4"/>
    <w:rsid w:val="00E80E61"/>
    <w:rsid w:val="00E83135"/>
    <w:rsid w:val="00E90D25"/>
    <w:rsid w:val="00E9129D"/>
    <w:rsid w:val="00E93421"/>
    <w:rsid w:val="00E93710"/>
    <w:rsid w:val="00E93C0D"/>
    <w:rsid w:val="00E95293"/>
    <w:rsid w:val="00E95F78"/>
    <w:rsid w:val="00EA09EB"/>
    <w:rsid w:val="00EA6B9D"/>
    <w:rsid w:val="00EB16E8"/>
    <w:rsid w:val="00EB327D"/>
    <w:rsid w:val="00EB560C"/>
    <w:rsid w:val="00EB6E61"/>
    <w:rsid w:val="00EC0448"/>
    <w:rsid w:val="00EC3BCC"/>
    <w:rsid w:val="00EC489A"/>
    <w:rsid w:val="00EE43D9"/>
    <w:rsid w:val="00EE519F"/>
    <w:rsid w:val="00EE5791"/>
    <w:rsid w:val="00EE6739"/>
    <w:rsid w:val="00EF2EE6"/>
    <w:rsid w:val="00EF6B68"/>
    <w:rsid w:val="00EF6C9F"/>
    <w:rsid w:val="00F02BB5"/>
    <w:rsid w:val="00F038DE"/>
    <w:rsid w:val="00F03F0D"/>
    <w:rsid w:val="00F0641F"/>
    <w:rsid w:val="00F110A2"/>
    <w:rsid w:val="00F12B05"/>
    <w:rsid w:val="00F13F2E"/>
    <w:rsid w:val="00F155A3"/>
    <w:rsid w:val="00F167AE"/>
    <w:rsid w:val="00F24914"/>
    <w:rsid w:val="00F24BBC"/>
    <w:rsid w:val="00F25249"/>
    <w:rsid w:val="00F266FC"/>
    <w:rsid w:val="00F32A1C"/>
    <w:rsid w:val="00F44089"/>
    <w:rsid w:val="00F45DE9"/>
    <w:rsid w:val="00F47AD6"/>
    <w:rsid w:val="00F5695D"/>
    <w:rsid w:val="00F57862"/>
    <w:rsid w:val="00F63006"/>
    <w:rsid w:val="00F66B58"/>
    <w:rsid w:val="00F66E74"/>
    <w:rsid w:val="00F67589"/>
    <w:rsid w:val="00F711F7"/>
    <w:rsid w:val="00F73AEC"/>
    <w:rsid w:val="00F73F01"/>
    <w:rsid w:val="00F74EE4"/>
    <w:rsid w:val="00F75232"/>
    <w:rsid w:val="00F80810"/>
    <w:rsid w:val="00F81F6B"/>
    <w:rsid w:val="00F84BA5"/>
    <w:rsid w:val="00F85413"/>
    <w:rsid w:val="00F86426"/>
    <w:rsid w:val="00F87B85"/>
    <w:rsid w:val="00F91A92"/>
    <w:rsid w:val="00F93977"/>
    <w:rsid w:val="00F94183"/>
    <w:rsid w:val="00F9447A"/>
    <w:rsid w:val="00F96BDA"/>
    <w:rsid w:val="00FA05FF"/>
    <w:rsid w:val="00FA145F"/>
    <w:rsid w:val="00FA1C46"/>
    <w:rsid w:val="00FB02F7"/>
    <w:rsid w:val="00FB1941"/>
    <w:rsid w:val="00FB46FA"/>
    <w:rsid w:val="00FC18F7"/>
    <w:rsid w:val="00FC3FE9"/>
    <w:rsid w:val="00FC53C8"/>
    <w:rsid w:val="00FD1D23"/>
    <w:rsid w:val="00FD211B"/>
    <w:rsid w:val="00FD62A8"/>
    <w:rsid w:val="00FD7188"/>
    <w:rsid w:val="00FD7408"/>
    <w:rsid w:val="00FD7A0B"/>
    <w:rsid w:val="00FE4B3F"/>
    <w:rsid w:val="00FE5D3F"/>
    <w:rsid w:val="00FE6548"/>
    <w:rsid w:val="00FF0A86"/>
    <w:rsid w:val="00FF4B44"/>
    <w:rsid w:val="00FF525B"/>
    <w:rsid w:val="00FF533B"/>
    <w:rsid w:val="00FF5C04"/>
    <w:rsid w:val="00FF6061"/>
    <w:rsid w:val="00FF6655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963E1"/>
  <w15:chartTrackingRefBased/>
  <w15:docId w15:val="{416C75B7-8131-4404-9309-DE43827B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29"/>
    <w:lsdException w:name="List Number 3" w:uiPriority="30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1" w:unhideWhenUsed="1" w:qFormat="1"/>
    <w:lsdException w:name="FollowedHyperlink" w:semiHidden="1" w:unhideWhenUsed="1"/>
    <w:lsdException w:name="Strong" w:uiPriority="15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6" w:qFormat="1"/>
    <w:lsdException w:name="Intense Quote" w:uiPriority="17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2" w:qFormat="1"/>
    <w:lsdException w:name="Intense Emphasis" w:uiPriority="14" w:qFormat="1"/>
    <w:lsdException w:name="Subtle Reference" w:uiPriority="18" w:qFormat="1"/>
    <w:lsdException w:name="Intense Reference" w:uiPriority="19" w:qFormat="1"/>
    <w:lsdException w:name="Book Title" w:uiPriority="2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B5"/>
    <w:pPr>
      <w:spacing w:before="120" w:after="120" w:line="240" w:lineRule="auto"/>
    </w:pPr>
    <w:rPr>
      <w:color w:val="12413C" w:themeColor="text1"/>
    </w:rPr>
  </w:style>
  <w:style w:type="paragraph" w:styleId="Heading1">
    <w:name w:val="heading 1"/>
    <w:basedOn w:val="Normal"/>
    <w:next w:val="Normal"/>
    <w:link w:val="Heading1Char"/>
    <w:uiPriority w:val="1"/>
    <w:qFormat/>
    <w:rsid w:val="00604572"/>
    <w:pPr>
      <w:keepNext/>
      <w:keepLines/>
      <w:spacing w:after="240"/>
      <w:outlineLvl w:val="0"/>
    </w:pPr>
    <w:rPr>
      <w:rFonts w:asciiTheme="majorHAnsi" w:eastAsiaTheme="majorEastAsia" w:hAnsiTheme="majorHAnsi" w:cs="Times New Roman (Headings CS)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qFormat/>
    <w:rsid w:val="00604572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Cs/>
      <w:color w:val="12413C" w:themeColor="tex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qFormat/>
    <w:rsid w:val="004C1A74"/>
    <w:pPr>
      <w:keepNext/>
      <w:keepLines/>
      <w:spacing w:before="240"/>
      <w:outlineLvl w:val="2"/>
    </w:pPr>
    <w:rPr>
      <w:rFonts w:eastAsiaTheme="majorEastAsia" w:cs="Arial (Body)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"/>
    <w:qFormat/>
    <w:rsid w:val="0047422B"/>
    <w:pPr>
      <w:keepNext/>
      <w:keepLines/>
      <w:spacing w:before="240"/>
      <w:outlineLvl w:val="3"/>
    </w:pPr>
    <w:rPr>
      <w:rFonts w:asciiTheme="majorHAnsi" w:eastAsiaTheme="majorEastAsia" w:hAnsiTheme="majorHAnsi" w:cs="Times New Roman (Headings CS)"/>
      <w:b/>
      <w:bCs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"/>
    <w:qFormat/>
    <w:rsid w:val="0047422B"/>
    <w:pPr>
      <w:keepNext/>
      <w:keepLines/>
      <w:spacing w:before="240" w:after="0"/>
      <w:ind w:left="720"/>
      <w:outlineLvl w:val="4"/>
    </w:pPr>
    <w:rPr>
      <w:rFonts w:eastAsiaTheme="majorEastAsia" w:cstheme="minorHAnsi"/>
      <w:b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B320B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B542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A3593"/>
    <w:rPr>
      <w:i/>
      <w:iCs/>
      <w:sz w:val="18"/>
      <w:szCs w:val="18"/>
    </w:rPr>
  </w:style>
  <w:style w:type="character" w:styleId="CommentReference">
    <w:name w:val="annotation reference"/>
    <w:basedOn w:val="DefaultParagraphFont"/>
    <w:semiHidden/>
    <w:rsid w:val="00711BFD"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8362F"/>
    <w:rPr>
      <w:b/>
      <w:bCs/>
      <w:noProof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8362F"/>
    <w:rPr>
      <w:b/>
      <w:bCs/>
      <w:noProof/>
      <w:color w:val="12413C" w:themeColor="text1"/>
      <w:sz w:val="18"/>
      <w:szCs w:val="18"/>
    </w:rPr>
  </w:style>
  <w:style w:type="paragraph" w:styleId="NoSpacing">
    <w:name w:val="No Spacing"/>
    <w:link w:val="NoSpacingChar"/>
    <w:uiPriority w:val="1"/>
    <w:rsid w:val="0036009E"/>
    <w:pPr>
      <w:spacing w:after="0" w:line="240" w:lineRule="auto"/>
    </w:pPr>
    <w:rPr>
      <w:color w:val="12413C" w:themeColor="text1"/>
    </w:rPr>
  </w:style>
  <w:style w:type="paragraph" w:styleId="ListNumber">
    <w:name w:val="List Number"/>
    <w:aliases w:val="Numbered List 1"/>
    <w:basedOn w:val="Normal"/>
    <w:link w:val="ListNumberChar"/>
    <w:uiPriority w:val="5"/>
    <w:qFormat/>
    <w:rsid w:val="00604572"/>
    <w:pPr>
      <w:numPr>
        <w:numId w:val="27"/>
      </w:numPr>
      <w:spacing w:after="0"/>
    </w:pPr>
  </w:style>
  <w:style w:type="paragraph" w:customStyle="1" w:styleId="NumberedList">
    <w:name w:val="Numbered List"/>
    <w:basedOn w:val="ListParagraph"/>
    <w:semiHidden/>
    <w:qFormat/>
    <w:rsid w:val="00883BF5"/>
    <w:rPr>
      <w:color w:val="12413C" w:themeColor="text1"/>
      <w:sz w:val="20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83BF5"/>
    <w:pPr>
      <w:ind w:left="720"/>
      <w:contextualSpacing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FA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FA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B0FA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3"/>
    <w:qFormat/>
    <w:rsid w:val="00542984"/>
    <w:pPr>
      <w:pBdr>
        <w:left w:val="single" w:sz="48" w:space="20" w:color="12413C" w:themeColor="text1"/>
      </w:pBdr>
      <w:spacing w:after="0"/>
      <w:contextualSpacing/>
    </w:pPr>
    <w:rPr>
      <w:rFonts w:asciiTheme="majorHAnsi" w:eastAsiaTheme="majorEastAsia" w:hAnsiTheme="majorHAnsi" w:cs="Times New Roman (Headings CS)"/>
      <w:bCs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3"/>
    <w:rsid w:val="00542984"/>
    <w:rPr>
      <w:rFonts w:asciiTheme="majorHAnsi" w:eastAsiaTheme="majorEastAsia" w:hAnsiTheme="majorHAnsi" w:cs="Times New Roman (Headings CS)"/>
      <w:bCs/>
      <w:color w:val="12413C" w:themeColor="text1"/>
      <w:kern w:val="28"/>
      <w:sz w:val="68"/>
      <w:szCs w:val="68"/>
    </w:rPr>
  </w:style>
  <w:style w:type="character" w:customStyle="1" w:styleId="Heading1Char">
    <w:name w:val="Heading 1 Char"/>
    <w:basedOn w:val="DefaultParagraphFont"/>
    <w:link w:val="Heading1"/>
    <w:uiPriority w:val="1"/>
    <w:rsid w:val="00604572"/>
    <w:rPr>
      <w:rFonts w:asciiTheme="majorHAnsi" w:eastAsiaTheme="majorEastAsia" w:hAnsiTheme="majorHAnsi" w:cs="Times New Roman (Headings CS)"/>
      <w:color w:val="12413C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604572"/>
    <w:rPr>
      <w:rFonts w:asciiTheme="majorHAnsi" w:eastAsiaTheme="majorEastAsia" w:hAnsiTheme="majorHAnsi" w:cstheme="majorBidi"/>
      <w:bCs/>
      <w:color w:val="12413C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4C1A74"/>
    <w:rPr>
      <w:rFonts w:eastAsiaTheme="majorEastAsia" w:cs="Arial (Body)"/>
      <w:b/>
      <w:bCs/>
      <w:color w:val="12413C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47422B"/>
    <w:rPr>
      <w:rFonts w:asciiTheme="majorHAnsi" w:eastAsiaTheme="majorEastAsia" w:hAnsiTheme="majorHAnsi" w:cs="Times New Roman (Headings CS)"/>
      <w:b/>
      <w:bCs/>
      <w:iCs/>
      <w:color w:val="12413C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rsid w:val="0047422B"/>
    <w:rPr>
      <w:rFonts w:eastAsiaTheme="majorEastAsia" w:cstheme="minorHAnsi"/>
      <w:b/>
      <w:color w:val="12413C" w:themeColor="text1"/>
    </w:rPr>
  </w:style>
  <w:style w:type="paragraph" w:styleId="Subtitle">
    <w:name w:val="Subtitle"/>
    <w:next w:val="Normal"/>
    <w:link w:val="SubtitleChar"/>
    <w:uiPriority w:val="4"/>
    <w:qFormat/>
    <w:rsid w:val="00542984"/>
    <w:rPr>
      <w:rFonts w:eastAsiaTheme="majorEastAsia" w:cstheme="minorHAnsi"/>
      <w:bCs/>
      <w:color w:val="12413C" w:themeColor="text1"/>
      <w:kern w:val="28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4"/>
    <w:rsid w:val="00542984"/>
    <w:rPr>
      <w:rFonts w:eastAsiaTheme="majorEastAsia" w:cstheme="minorHAnsi"/>
      <w:bCs/>
      <w:color w:val="12413C" w:themeColor="text1"/>
      <w:kern w:val="28"/>
      <w:sz w:val="36"/>
      <w:szCs w:val="36"/>
    </w:rPr>
  </w:style>
  <w:style w:type="character" w:styleId="SubtleEmphasis">
    <w:name w:val="Subtle Emphasis"/>
    <w:basedOn w:val="DefaultParagraphFont"/>
    <w:uiPriority w:val="12"/>
    <w:qFormat/>
    <w:rsid w:val="00FD62A8"/>
    <w:rPr>
      <w:i/>
      <w:iCs/>
      <w:color w:val="12413C" w:themeColor="text1"/>
    </w:rPr>
  </w:style>
  <w:style w:type="character" w:styleId="IntenseEmphasis">
    <w:name w:val="Intense Emphasis"/>
    <w:basedOn w:val="DefaultParagraphFont"/>
    <w:uiPriority w:val="14"/>
    <w:qFormat/>
    <w:rsid w:val="00883BF5"/>
    <w:rPr>
      <w:b/>
      <w:bCs/>
      <w:i/>
      <w:iCs/>
      <w:color w:val="12413C" w:themeColor="text1"/>
    </w:rPr>
  </w:style>
  <w:style w:type="paragraph" w:styleId="Quote">
    <w:name w:val="Quote"/>
    <w:basedOn w:val="Normal"/>
    <w:next w:val="Normal"/>
    <w:link w:val="QuoteChar"/>
    <w:uiPriority w:val="16"/>
    <w:qFormat/>
    <w:rsid w:val="0028362F"/>
    <w:pPr>
      <w:spacing w:before="200" w:after="160"/>
      <w:ind w:left="864" w:right="864"/>
    </w:pPr>
    <w:rPr>
      <w:i/>
      <w:iCs/>
    </w:rPr>
  </w:style>
  <w:style w:type="numbering" w:customStyle="1" w:styleId="CurrentList1">
    <w:name w:val="Current List1"/>
    <w:uiPriority w:val="99"/>
    <w:rsid w:val="00FD62A8"/>
    <w:pPr>
      <w:numPr>
        <w:numId w:val="30"/>
      </w:numPr>
    </w:pPr>
  </w:style>
  <w:style w:type="paragraph" w:styleId="IntenseQuote">
    <w:name w:val="Intense Quote"/>
    <w:basedOn w:val="Normal"/>
    <w:next w:val="Normal"/>
    <w:link w:val="IntenseQuoteChar"/>
    <w:uiPriority w:val="17"/>
    <w:qFormat/>
    <w:rsid w:val="007536AE"/>
    <w:pPr>
      <w:pBdr>
        <w:left w:val="single" w:sz="48" w:space="20" w:color="12413C" w:themeColor="text1"/>
      </w:pBdr>
      <w:spacing w:before="480" w:after="360" w:line="312" w:lineRule="auto"/>
      <w:ind w:left="720" w:right="1008"/>
    </w:pPr>
    <w:rPr>
      <w:rFonts w:cs="Times New Roman (Body CS)"/>
      <w:bCs/>
      <w:iCs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17"/>
    <w:rsid w:val="007536AE"/>
    <w:rPr>
      <w:rFonts w:cs="Times New Roman (Body CS)"/>
      <w:bCs/>
      <w:iCs/>
      <w:color w:val="12413C" w:themeColor="text1"/>
      <w:sz w:val="32"/>
      <w:szCs w:val="32"/>
    </w:rPr>
  </w:style>
  <w:style w:type="character" w:styleId="SubtleReference">
    <w:name w:val="Subtle Reference"/>
    <w:basedOn w:val="DefaultParagraphFont"/>
    <w:uiPriority w:val="18"/>
    <w:qFormat/>
    <w:rsid w:val="0036009E"/>
    <w:rPr>
      <w:rFonts w:asciiTheme="minorHAnsi" w:hAnsiTheme="minorHAnsi"/>
      <w:b w:val="0"/>
      <w:i w:val="0"/>
      <w:caps w:val="0"/>
      <w:smallCaps w:val="0"/>
      <w:color w:val="12413C" w:themeColor="text2"/>
      <w:sz w:val="22"/>
      <w:u w:val="single"/>
    </w:rPr>
  </w:style>
  <w:style w:type="character" w:styleId="IntenseReference">
    <w:name w:val="Intense Reference"/>
    <w:basedOn w:val="DefaultParagraphFont"/>
    <w:uiPriority w:val="19"/>
    <w:qFormat/>
    <w:rsid w:val="00883BF5"/>
    <w:rPr>
      <w:rFonts w:asciiTheme="minorHAnsi" w:hAnsiTheme="minorHAnsi"/>
      <w:b/>
      <w:bCs/>
      <w:i w:val="0"/>
      <w:caps/>
      <w:smallCaps w:val="0"/>
      <w:color w:val="12413C" w:themeColor="text1"/>
      <w:spacing w:val="5"/>
      <w:sz w:val="22"/>
      <w:u w:val="single"/>
    </w:rPr>
  </w:style>
  <w:style w:type="character" w:customStyle="1" w:styleId="QuoteChar">
    <w:name w:val="Quote Char"/>
    <w:basedOn w:val="DefaultParagraphFont"/>
    <w:link w:val="Quote"/>
    <w:uiPriority w:val="16"/>
    <w:rsid w:val="0028362F"/>
    <w:rPr>
      <w:i/>
      <w:iCs/>
      <w:color w:val="12413C" w:themeColor="text1"/>
    </w:rPr>
  </w:style>
  <w:style w:type="numbering" w:customStyle="1" w:styleId="StyleBulletedSymbolsymbolLeft025Hanging025">
    <w:name w:val="Style Bulleted Symbol (symbol) Left:  0.25&quot; Hanging:  0.25&quot;"/>
    <w:basedOn w:val="NoList"/>
    <w:rsid w:val="001B2425"/>
    <w:pPr>
      <w:numPr>
        <w:numId w:val="1"/>
      </w:numPr>
    </w:pPr>
  </w:style>
  <w:style w:type="numbering" w:customStyle="1" w:styleId="StyleBulletedLatinCourierNewLeft075Hanging025">
    <w:name w:val="Style Bulleted (Latin) Courier New Left:  0.75&quot; Hanging:  0.25&quot;"/>
    <w:basedOn w:val="NoList"/>
    <w:rsid w:val="001B2425"/>
    <w:pPr>
      <w:numPr>
        <w:numId w:val="2"/>
      </w:numPr>
    </w:pPr>
  </w:style>
  <w:style w:type="numbering" w:customStyle="1" w:styleId="StyleBulletedWingdingssymbolLeft125Hanging025">
    <w:name w:val="Style Bulleted Wingdings (symbol) Left:  1.25&quot; Hanging:  0.25&quot;"/>
    <w:basedOn w:val="NoList"/>
    <w:rsid w:val="001B2425"/>
    <w:pPr>
      <w:numPr>
        <w:numId w:val="3"/>
      </w:numPr>
    </w:pPr>
  </w:style>
  <w:style w:type="numbering" w:customStyle="1" w:styleId="StyleBulletedSymbolsymbolLeft175Hanging025">
    <w:name w:val="Style Bulleted Symbol (symbol) Left:  1.75&quot; Hanging:  0.25&quot;"/>
    <w:basedOn w:val="NoList"/>
    <w:rsid w:val="002E1ADA"/>
    <w:pPr>
      <w:numPr>
        <w:numId w:val="4"/>
      </w:numPr>
    </w:pPr>
  </w:style>
  <w:style w:type="numbering" w:customStyle="1" w:styleId="StyleOutlinenumberedSymbolsymbolAccent1Left025Ha">
    <w:name w:val="Style Outline numbered Symbol (symbol) Accent 1 Left:  0.25&quot; Ha..."/>
    <w:basedOn w:val="NoList"/>
    <w:rsid w:val="00C36BE4"/>
    <w:pPr>
      <w:numPr>
        <w:numId w:val="5"/>
      </w:numPr>
    </w:pPr>
  </w:style>
  <w:style w:type="paragraph" w:customStyle="1" w:styleId="Bullet2">
    <w:name w:val="Bullet 2"/>
    <w:basedOn w:val="ListParagraph"/>
    <w:link w:val="Bullet2Char"/>
    <w:uiPriority w:val="8"/>
    <w:qFormat/>
    <w:rsid w:val="007E60F9"/>
    <w:pPr>
      <w:numPr>
        <w:numId w:val="25"/>
      </w:numPr>
      <w:spacing w:after="0"/>
      <w:ind w:left="1080"/>
      <w:contextualSpacing w:val="0"/>
    </w:pPr>
    <w:rPr>
      <w:color w:val="12413C" w:themeColor="text1"/>
    </w:rPr>
  </w:style>
  <w:style w:type="paragraph" w:customStyle="1" w:styleId="Bullet1">
    <w:name w:val="Bullet 1"/>
    <w:basedOn w:val="ListParagraph"/>
    <w:link w:val="Bullet1Char"/>
    <w:uiPriority w:val="8"/>
    <w:qFormat/>
    <w:rsid w:val="007E60F9"/>
    <w:pPr>
      <w:numPr>
        <w:numId w:val="31"/>
      </w:numPr>
      <w:spacing w:after="0"/>
      <w:ind w:left="720"/>
      <w:contextualSpacing w:val="0"/>
    </w:pPr>
    <w:rPr>
      <w:color w:val="12413C" w:themeColor="text1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83BF5"/>
  </w:style>
  <w:style w:type="character" w:customStyle="1" w:styleId="Bullet2Char">
    <w:name w:val="Bullet 2 Char"/>
    <w:basedOn w:val="ListParagraphChar"/>
    <w:link w:val="Bullet2"/>
    <w:uiPriority w:val="8"/>
    <w:rsid w:val="007E60F9"/>
    <w:rPr>
      <w:color w:val="12413C" w:themeColor="text1"/>
    </w:rPr>
  </w:style>
  <w:style w:type="paragraph" w:customStyle="1" w:styleId="Bullet3">
    <w:name w:val="Bullet 3"/>
    <w:basedOn w:val="ListParagraph"/>
    <w:link w:val="Bullet3Char"/>
    <w:uiPriority w:val="10"/>
    <w:qFormat/>
    <w:rsid w:val="004C1A74"/>
    <w:pPr>
      <w:numPr>
        <w:ilvl w:val="2"/>
        <w:numId w:val="20"/>
      </w:numPr>
      <w:spacing w:after="0"/>
      <w:ind w:left="1440"/>
      <w:contextualSpacing w:val="0"/>
    </w:pPr>
    <w:rPr>
      <w:color w:val="12413C" w:themeColor="text1"/>
    </w:rPr>
  </w:style>
  <w:style w:type="character" w:customStyle="1" w:styleId="Bullet1Char">
    <w:name w:val="Bullet 1 Char"/>
    <w:basedOn w:val="ListParagraphChar"/>
    <w:link w:val="Bullet1"/>
    <w:uiPriority w:val="8"/>
    <w:rsid w:val="005044B5"/>
    <w:rPr>
      <w:color w:val="12413C" w:themeColor="text1"/>
    </w:rPr>
  </w:style>
  <w:style w:type="character" w:styleId="PlaceholderText">
    <w:name w:val="Placeholder Text"/>
    <w:basedOn w:val="DefaultParagraphFont"/>
    <w:uiPriority w:val="99"/>
    <w:semiHidden/>
    <w:rsid w:val="004C4A8B"/>
    <w:rPr>
      <w:color w:val="808080"/>
    </w:rPr>
  </w:style>
  <w:style w:type="character" w:customStyle="1" w:styleId="Bullet3Char">
    <w:name w:val="Bullet 3 Char"/>
    <w:basedOn w:val="ListParagraphChar"/>
    <w:link w:val="Bullet3"/>
    <w:uiPriority w:val="10"/>
    <w:rsid w:val="004C1A74"/>
    <w:rPr>
      <w:color w:val="12413C" w:themeColor="text1"/>
    </w:rPr>
  </w:style>
  <w:style w:type="table" w:styleId="TableGrid">
    <w:name w:val="Table Grid"/>
    <w:basedOn w:val="TableNormal"/>
    <w:uiPriority w:val="59"/>
    <w:rsid w:val="00FE5D3F"/>
    <w:pPr>
      <w:spacing w:after="0" w:line="240" w:lineRule="auto"/>
    </w:pPr>
    <w:rPr>
      <w:rFonts w:cs="Times New Roman (Body CS)"/>
      <w:color w:val="12413C" w:themeColor="text1"/>
    </w:rPr>
    <w:tblPr>
      <w:tblStyleRowBandSize w:val="1"/>
      <w:tblBorders>
        <w:top w:val="single" w:sz="4" w:space="0" w:color="12413C" w:themeColor="text1"/>
        <w:left w:val="single" w:sz="4" w:space="0" w:color="12413C" w:themeColor="text1"/>
        <w:bottom w:val="single" w:sz="4" w:space="0" w:color="12413C" w:themeColor="text1"/>
        <w:right w:val="single" w:sz="4" w:space="0" w:color="12413C" w:themeColor="text1"/>
        <w:insideH w:val="single" w:sz="4" w:space="0" w:color="12413C" w:themeColor="text1"/>
        <w:insideV w:val="single" w:sz="4" w:space="0" w:color="12413C" w:themeColor="text1"/>
      </w:tblBorders>
    </w:tblPr>
    <w:tcPr>
      <w:vAlign w:val="center"/>
    </w:tcPr>
  </w:style>
  <w:style w:type="table" w:customStyle="1" w:styleId="KNSTable">
    <w:name w:val="KNS Table"/>
    <w:basedOn w:val="TableNormal"/>
    <w:uiPriority w:val="99"/>
    <w:rsid w:val="00FC53C8"/>
    <w:pPr>
      <w:spacing w:after="0" w:line="240" w:lineRule="auto"/>
    </w:pPr>
    <w:rPr>
      <w:sz w:val="20"/>
    </w:rPr>
    <w:tblPr>
      <w:tblStyleRowBandSize w:val="1"/>
      <w:tblInd w:w="101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86" w:type="dxa"/>
        <w:left w:w="101" w:type="dxa"/>
        <w:bottom w:w="72" w:type="dxa"/>
        <w:right w:w="101" w:type="dxa"/>
      </w:tblCellMar>
    </w:tblPr>
    <w:trPr>
      <w:cantSplit/>
    </w:trPr>
    <w:tblStylePr w:type="firstRow">
      <w:pPr>
        <w:wordWrap/>
        <w:spacing w:beforeLines="0" w:beforeAutospacing="0" w:afterLines="0" w:afterAutospacing="0" w:line="240" w:lineRule="auto"/>
        <w:ind w:firstLineChars="0" w:firstLine="0"/>
        <w:jc w:val="left"/>
      </w:pPr>
      <w:rPr>
        <w:rFonts w:asciiTheme="majorHAnsi" w:hAnsiTheme="majorHAnsi"/>
        <w:b/>
        <w:i w:val="0"/>
        <w:caps w:val="0"/>
        <w:smallCaps w:val="0"/>
        <w:strike w:val="0"/>
        <w:dstrike w:val="0"/>
        <w:vanish w:val="0"/>
        <w:color w:val="FFFFFF" w:themeColor="background1"/>
        <w:sz w:val="24"/>
        <w:u w:val="none"/>
        <w:vertAlign w:val="baseline"/>
      </w:rPr>
      <w:tblPr/>
      <w:tcPr>
        <w:shd w:val="clear" w:color="auto" w:fill="C3A571" w:themeFill="accent1"/>
      </w:tcPr>
    </w:tblStylePr>
    <w:tblStylePr w:type="band1Horz">
      <w:rPr>
        <w:rFonts w:asciiTheme="minorHAnsi" w:hAnsiTheme="minorHAnsi"/>
        <w:b w:val="0"/>
        <w:sz w:val="18"/>
      </w:rPr>
    </w:tblStylePr>
    <w:tblStylePr w:type="band2Horz">
      <w:rPr>
        <w:rFonts w:asciiTheme="minorHAnsi" w:hAnsiTheme="minorHAnsi"/>
        <w:b w:val="0"/>
        <w:sz w:val="18"/>
      </w:rPr>
      <w:tblPr/>
      <w:tcPr>
        <w:shd w:val="clear" w:color="auto" w:fill="EEEEEE"/>
      </w:tcPr>
    </w:tblStylePr>
  </w:style>
  <w:style w:type="table" w:customStyle="1" w:styleId="LightShading1">
    <w:name w:val="Light Shading1"/>
    <w:basedOn w:val="TableNormal"/>
    <w:uiPriority w:val="60"/>
    <w:rsid w:val="00F73AEC"/>
    <w:pPr>
      <w:spacing w:after="0" w:line="240" w:lineRule="auto"/>
    </w:pPr>
    <w:rPr>
      <w:color w:val="0D302C" w:themeColor="text1" w:themeShade="BF"/>
    </w:rPr>
    <w:tblPr>
      <w:tblStyleRowBandSize w:val="1"/>
      <w:tblStyleColBandSize w:val="1"/>
      <w:tblBorders>
        <w:top w:val="single" w:sz="8" w:space="0" w:color="12413C" w:themeColor="text1"/>
        <w:bottom w:val="single" w:sz="8" w:space="0" w:color="12413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413C" w:themeColor="text1"/>
          <w:left w:val="nil"/>
          <w:bottom w:val="single" w:sz="8" w:space="0" w:color="12413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413C" w:themeColor="text1"/>
          <w:left w:val="nil"/>
          <w:bottom w:val="single" w:sz="8" w:space="0" w:color="12413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8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8E1" w:themeFill="text1" w:themeFillTint="3F"/>
      </w:tcPr>
    </w:tblStylePr>
  </w:style>
  <w:style w:type="table" w:customStyle="1" w:styleId="Style2">
    <w:name w:val="Style2"/>
    <w:basedOn w:val="MediumShading1-Accent5"/>
    <w:uiPriority w:val="99"/>
    <w:rsid w:val="006D4798"/>
    <w:rPr>
      <w:rFonts w:eastAsia="Times New Roman" w:cs="Times New Roman"/>
      <w:color w:val="12413C" w:themeColor="text2"/>
      <w:sz w:val="20"/>
      <w:szCs w:val="20"/>
      <w:lang w:eastAsia="zh-CN"/>
    </w:rPr>
    <w:tblPr/>
    <w:tcPr>
      <w:shd w:val="clear" w:color="auto" w:fill="EFEFF0" w:themeFill="background2"/>
      <w:vAlign w:val="center"/>
    </w:tcPr>
    <w:tblStylePr w:type="firstRow">
      <w:pPr>
        <w:wordWrap/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F7EE" w:themeColor="accent5" w:themeTint="BF"/>
          <w:left w:val="single" w:sz="8" w:space="0" w:color="FBF7EE" w:themeColor="accent5" w:themeTint="BF"/>
          <w:bottom w:val="single" w:sz="8" w:space="0" w:color="FBF7EE" w:themeColor="accent5" w:themeTint="BF"/>
          <w:right w:val="single" w:sz="8" w:space="0" w:color="FBF7EE" w:themeColor="accent5" w:themeTint="BF"/>
          <w:insideH w:val="nil"/>
          <w:insideV w:val="nil"/>
        </w:tcBorders>
        <w:shd w:val="clear" w:color="auto" w:fill="FAF5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F7EE" w:themeColor="accent5" w:themeTint="BF"/>
          <w:left w:val="single" w:sz="8" w:space="0" w:color="FBF7EE" w:themeColor="accent5" w:themeTint="BF"/>
          <w:bottom w:val="single" w:sz="8" w:space="0" w:color="FBF7EE" w:themeColor="accent5" w:themeTint="BF"/>
          <w:right w:val="single" w:sz="8" w:space="0" w:color="FBF7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C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B4FE9"/>
    <w:pPr>
      <w:spacing w:after="0" w:line="240" w:lineRule="auto"/>
    </w:pPr>
    <w:tblPr>
      <w:tblStyleRowBandSize w:val="1"/>
      <w:tblStyleColBandSize w:val="1"/>
      <w:tblBorders>
        <w:top w:val="single" w:sz="8" w:space="0" w:color="FAF5E9" w:themeColor="accent5"/>
        <w:left w:val="single" w:sz="8" w:space="0" w:color="FAF5E9" w:themeColor="accent5"/>
        <w:bottom w:val="single" w:sz="8" w:space="0" w:color="FAF5E9" w:themeColor="accent5"/>
        <w:right w:val="single" w:sz="8" w:space="0" w:color="FAF5E9" w:themeColor="accent5"/>
        <w:insideH w:val="single" w:sz="8" w:space="0" w:color="FAF5E9" w:themeColor="accent5"/>
        <w:insideV w:val="single" w:sz="8" w:space="0" w:color="FAF5E9" w:themeColor="accent5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pPr>
        <w:wordWrap/>
        <w:spacing w:before="0" w:beforeAutospacing="0" w:after="0" w:afterAutospacing="0" w:line="300" w:lineRule="auto"/>
      </w:pPr>
      <w:rPr>
        <w:b/>
        <w:bCs/>
        <w:color w:val="FFFFFF" w:themeColor="background1"/>
      </w:rPr>
      <w:tblPr/>
      <w:tcPr>
        <w:tcBorders>
          <w:top w:val="single" w:sz="8" w:space="0" w:color="FBF7EE" w:themeColor="accent5" w:themeTint="BF"/>
          <w:left w:val="single" w:sz="8" w:space="0" w:color="FBF7EE" w:themeColor="accent5" w:themeTint="BF"/>
          <w:bottom w:val="single" w:sz="8" w:space="0" w:color="FBF7EE" w:themeColor="accent5" w:themeTint="BF"/>
          <w:right w:val="single" w:sz="8" w:space="0" w:color="FBF7EE" w:themeColor="accent5" w:themeTint="BF"/>
          <w:insideH w:val="nil"/>
          <w:insideV w:val="nil"/>
        </w:tcBorders>
        <w:shd w:val="clear" w:color="auto" w:fill="FAF5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F7EE" w:themeColor="accent5" w:themeTint="BF"/>
          <w:left w:val="single" w:sz="8" w:space="0" w:color="FBF7EE" w:themeColor="accent5" w:themeTint="BF"/>
          <w:bottom w:val="single" w:sz="8" w:space="0" w:color="FBF7EE" w:themeColor="accent5" w:themeTint="BF"/>
          <w:right w:val="single" w:sz="8" w:space="0" w:color="FBF7EE" w:themeColor="accent5" w:themeTint="BF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FC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Emphasis">
    <w:name w:val="Emphasis"/>
    <w:basedOn w:val="DefaultParagraphFont"/>
    <w:uiPriority w:val="13"/>
    <w:qFormat/>
    <w:rsid w:val="00FD62A8"/>
    <w:rPr>
      <w:i/>
      <w:iCs/>
      <w:color w:val="12413C" w:themeColor="text1"/>
    </w:rPr>
  </w:style>
  <w:style w:type="character" w:styleId="Strong">
    <w:name w:val="Strong"/>
    <w:basedOn w:val="DefaultParagraphFont"/>
    <w:uiPriority w:val="15"/>
    <w:qFormat/>
    <w:rsid w:val="00FD62A8"/>
    <w:rPr>
      <w:b/>
      <w:bCs/>
      <w:color w:val="12413C" w:themeColor="text1"/>
    </w:rPr>
  </w:style>
  <w:style w:type="character" w:styleId="Hyperlink">
    <w:name w:val="Hyperlink"/>
    <w:basedOn w:val="DefaultParagraphFont"/>
    <w:uiPriority w:val="21"/>
    <w:unhideWhenUsed/>
    <w:qFormat/>
    <w:rsid w:val="007575D8"/>
    <w:rPr>
      <w:b/>
      <w:color w:val="12413C" w:themeColor="text1"/>
      <w:u w:val="single"/>
    </w:rPr>
  </w:style>
  <w:style w:type="table" w:customStyle="1" w:styleId="MarketingBlueprint">
    <w:name w:val="Marketing Blueprint"/>
    <w:basedOn w:val="KNSTable"/>
    <w:uiPriority w:val="99"/>
    <w:rsid w:val="00FC53C8"/>
    <w:tblPr/>
    <w:tblStylePr w:type="firstRow">
      <w:pPr>
        <w:wordWrap/>
        <w:spacing w:beforeLines="0" w:beforeAutospacing="0" w:afterLines="0" w:afterAutospacing="0" w:line="240" w:lineRule="auto"/>
        <w:ind w:firstLineChars="0" w:firstLine="0"/>
        <w:jc w:val="left"/>
      </w:pPr>
      <w:rPr>
        <w:rFonts w:asciiTheme="majorHAnsi" w:hAnsiTheme="majorHAnsi"/>
        <w:b/>
        <w:i w:val="0"/>
        <w:caps w:val="0"/>
        <w:smallCaps w:val="0"/>
        <w:strike w:val="0"/>
        <w:dstrike w:val="0"/>
        <w:vanish w:val="0"/>
        <w:color w:val="FFFFFF" w:themeColor="background1"/>
        <w:sz w:val="22"/>
        <w:u w:val="none"/>
        <w:vertAlign w:val="baseline"/>
      </w:rPr>
      <w:tblPr/>
      <w:tcPr>
        <w:shd w:val="clear" w:color="auto" w:fill="C3A571" w:themeFill="accent1"/>
      </w:tcPr>
    </w:tblStylePr>
    <w:tblStylePr w:type="band1Horz">
      <w:rPr>
        <w:rFonts w:asciiTheme="minorHAnsi" w:hAnsiTheme="minorHAnsi"/>
        <w:b w:val="0"/>
        <w:sz w:val="18"/>
      </w:rPr>
    </w:tblStylePr>
    <w:tblStylePr w:type="band2Horz">
      <w:rPr>
        <w:rFonts w:asciiTheme="minorHAnsi" w:hAnsiTheme="minorHAnsi"/>
        <w:b w:val="0"/>
        <w:sz w:val="18"/>
      </w:rPr>
      <w:tblPr/>
      <w:tcPr>
        <w:shd w:val="clear" w:color="auto" w:fill="EEEEEE"/>
      </w:tcPr>
    </w:tblStylePr>
  </w:style>
  <w:style w:type="character" w:customStyle="1" w:styleId="ListNumberChar">
    <w:name w:val="List Number Char"/>
    <w:aliases w:val="Numbered List 1 Char"/>
    <w:basedOn w:val="DefaultParagraphFont"/>
    <w:link w:val="ListNumber"/>
    <w:uiPriority w:val="5"/>
    <w:rsid w:val="00604572"/>
    <w:rPr>
      <w:color w:val="12413C" w:themeColor="text1"/>
    </w:rPr>
  </w:style>
  <w:style w:type="numbering" w:customStyle="1" w:styleId="BulletedList">
    <w:name w:val="Bulleted List"/>
    <w:uiPriority w:val="99"/>
    <w:rsid w:val="001B42AF"/>
    <w:pPr>
      <w:numPr>
        <w:numId w:val="6"/>
      </w:numPr>
    </w:pPr>
  </w:style>
  <w:style w:type="numbering" w:customStyle="1" w:styleId="Style1">
    <w:name w:val="Style1"/>
    <w:uiPriority w:val="99"/>
    <w:rsid w:val="000711EA"/>
    <w:pPr>
      <w:numPr>
        <w:numId w:val="8"/>
      </w:numPr>
    </w:pPr>
  </w:style>
  <w:style w:type="numbering" w:customStyle="1" w:styleId="NestedList">
    <w:name w:val="Nested List"/>
    <w:uiPriority w:val="99"/>
    <w:rsid w:val="001B42AF"/>
    <w:pPr>
      <w:numPr>
        <w:numId w:val="9"/>
      </w:numPr>
    </w:pPr>
  </w:style>
  <w:style w:type="paragraph" w:customStyle="1" w:styleId="NumberedList2">
    <w:name w:val="Numbered List 2"/>
    <w:basedOn w:val="ListNumber"/>
    <w:link w:val="NumberedList2Char"/>
    <w:uiPriority w:val="6"/>
    <w:qFormat/>
    <w:rsid w:val="00604572"/>
    <w:pPr>
      <w:numPr>
        <w:ilvl w:val="1"/>
      </w:numPr>
      <w:ind w:left="1080"/>
    </w:pPr>
  </w:style>
  <w:style w:type="paragraph" w:customStyle="1" w:styleId="NumberedList3">
    <w:name w:val="Numbered List 3"/>
    <w:basedOn w:val="NumberedList2"/>
    <w:link w:val="NumberedList3Char"/>
    <w:uiPriority w:val="7"/>
    <w:qFormat/>
    <w:rsid w:val="00604572"/>
    <w:pPr>
      <w:numPr>
        <w:ilvl w:val="0"/>
        <w:numId w:val="45"/>
      </w:numPr>
      <w:ind w:left="1440"/>
    </w:pPr>
  </w:style>
  <w:style w:type="character" w:customStyle="1" w:styleId="NumberedList2Char">
    <w:name w:val="Numbered List 2 Char"/>
    <w:basedOn w:val="ListNumberChar"/>
    <w:link w:val="NumberedList2"/>
    <w:uiPriority w:val="6"/>
    <w:rsid w:val="00604572"/>
    <w:rPr>
      <w:color w:val="12413C" w:themeColor="text1"/>
    </w:rPr>
  </w:style>
  <w:style w:type="character" w:customStyle="1" w:styleId="NumberedList3Char">
    <w:name w:val="Numbered List 3 Char"/>
    <w:basedOn w:val="ListNumberChar"/>
    <w:link w:val="NumberedList3"/>
    <w:uiPriority w:val="7"/>
    <w:rsid w:val="00604572"/>
    <w:rPr>
      <w:color w:val="12413C" w:themeColor="text1"/>
    </w:rPr>
  </w:style>
  <w:style w:type="paragraph" w:customStyle="1" w:styleId="Default">
    <w:name w:val="Default"/>
    <w:rsid w:val="00AD75C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12413C" w:themeColor="text1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F28AD"/>
    <w:rPr>
      <w:color w:val="808080"/>
      <w:shd w:val="clear" w:color="auto" w:fill="E6E6E6"/>
    </w:rPr>
  </w:style>
  <w:style w:type="paragraph" w:styleId="TOCHeading">
    <w:name w:val="TOC Heading"/>
    <w:basedOn w:val="Heading2"/>
    <w:next w:val="Normal"/>
    <w:uiPriority w:val="39"/>
    <w:unhideWhenUsed/>
    <w:rsid w:val="005856DD"/>
  </w:style>
  <w:style w:type="paragraph" w:styleId="TOC1">
    <w:name w:val="toc 1"/>
    <w:basedOn w:val="Normal"/>
    <w:next w:val="Normal"/>
    <w:autoRedefine/>
    <w:uiPriority w:val="39"/>
    <w:unhideWhenUsed/>
    <w:rsid w:val="00A46676"/>
    <w:pPr>
      <w:numPr>
        <w:numId w:val="34"/>
      </w:numPr>
      <w:spacing w:before="240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856DD"/>
    <w:pPr>
      <w:numPr>
        <w:ilvl w:val="1"/>
        <w:numId w:val="43"/>
      </w:numPr>
      <w:spacing w:after="100"/>
    </w:pPr>
    <w:rPr>
      <w:rFonts w:eastAsia="Times New Roman" w:cs="Times New Roman"/>
      <w:szCs w:val="20"/>
    </w:rPr>
  </w:style>
  <w:style w:type="paragraph" w:styleId="CommentText">
    <w:name w:val="annotation text"/>
    <w:basedOn w:val="Normal"/>
    <w:link w:val="CommentTextChar"/>
    <w:semiHidden/>
    <w:rsid w:val="00711BFD"/>
    <w:pPr>
      <w:widowControl w:val="0"/>
      <w:autoSpaceDE w:val="0"/>
      <w:autoSpaceDN w:val="0"/>
      <w:adjustRightInd w:val="0"/>
      <w:spacing w:after="0"/>
      <w:jc w:val="both"/>
    </w:pPr>
    <w:rPr>
      <w:rFonts w:ascii="Univers" w:eastAsia="Times New Roman" w:hAnsi="Univers" w:cs="Courier New"/>
      <w:color w:val="auto"/>
      <w:sz w:val="20"/>
      <w:szCs w:val="20"/>
    </w:rPr>
  </w:style>
  <w:style w:type="table" w:styleId="ListTable4-Accent3">
    <w:name w:val="List Table 4 Accent 3"/>
    <w:basedOn w:val="TableNormal"/>
    <w:uiPriority w:val="49"/>
    <w:rsid w:val="00B66F13"/>
    <w:pPr>
      <w:spacing w:after="0" w:line="240" w:lineRule="auto"/>
    </w:pPr>
    <w:tblPr>
      <w:tblStyleRowBandSize w:val="1"/>
      <w:tblStyleColBandSize w:val="1"/>
      <w:tblBorders>
        <w:top w:val="single" w:sz="4" w:space="0" w:color="BAB4A6" w:themeColor="accent3" w:themeTint="99"/>
        <w:left w:val="single" w:sz="4" w:space="0" w:color="BAB4A6" w:themeColor="accent3" w:themeTint="99"/>
        <w:bottom w:val="single" w:sz="4" w:space="0" w:color="BAB4A6" w:themeColor="accent3" w:themeTint="99"/>
        <w:right w:val="single" w:sz="4" w:space="0" w:color="BAB4A6" w:themeColor="accent3" w:themeTint="99"/>
        <w:insideH w:val="single" w:sz="4" w:space="0" w:color="BAB4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C836D" w:themeColor="accent3"/>
          <w:left w:val="single" w:sz="4" w:space="0" w:color="8C836D" w:themeColor="accent3"/>
          <w:bottom w:val="single" w:sz="4" w:space="0" w:color="8C836D" w:themeColor="accent3"/>
          <w:right w:val="single" w:sz="4" w:space="0" w:color="8C836D" w:themeColor="accent3"/>
          <w:insideH w:val="nil"/>
        </w:tcBorders>
        <w:shd w:val="clear" w:color="auto" w:fill="8C836D" w:themeFill="accent3"/>
      </w:tcPr>
    </w:tblStylePr>
    <w:tblStylePr w:type="lastRow">
      <w:rPr>
        <w:b/>
        <w:bCs/>
      </w:rPr>
      <w:tblPr/>
      <w:tcPr>
        <w:tcBorders>
          <w:top w:val="double" w:sz="4" w:space="0" w:color="BAB4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1" w:themeFill="accent3" w:themeFillTint="33"/>
      </w:tcPr>
    </w:tblStylePr>
    <w:tblStylePr w:type="band1Horz">
      <w:tblPr/>
      <w:tcPr>
        <w:shd w:val="clear" w:color="auto" w:fill="E8E6E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66F13"/>
    <w:pPr>
      <w:spacing w:after="0" w:line="240" w:lineRule="auto"/>
    </w:pPr>
    <w:tblPr>
      <w:tblStyleRowBandSize w:val="1"/>
      <w:tblStyleColBandSize w:val="1"/>
      <w:tblBorders>
        <w:top w:val="single" w:sz="4" w:space="0" w:color="F6ECD9" w:themeColor="accent4" w:themeTint="99"/>
        <w:left w:val="single" w:sz="4" w:space="0" w:color="F6ECD9" w:themeColor="accent4" w:themeTint="99"/>
        <w:bottom w:val="single" w:sz="4" w:space="0" w:color="F6ECD9" w:themeColor="accent4" w:themeTint="99"/>
        <w:right w:val="single" w:sz="4" w:space="0" w:color="F6ECD9" w:themeColor="accent4" w:themeTint="99"/>
        <w:insideH w:val="single" w:sz="4" w:space="0" w:color="F6ECD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1C0" w:themeColor="accent4"/>
          <w:left w:val="single" w:sz="4" w:space="0" w:color="F1E1C0" w:themeColor="accent4"/>
          <w:bottom w:val="single" w:sz="4" w:space="0" w:color="F1E1C0" w:themeColor="accent4"/>
          <w:right w:val="single" w:sz="4" w:space="0" w:color="F1E1C0" w:themeColor="accent4"/>
          <w:insideH w:val="nil"/>
        </w:tcBorders>
        <w:shd w:val="clear" w:color="auto" w:fill="F1E1C0" w:themeFill="accent4"/>
      </w:tcPr>
    </w:tblStylePr>
    <w:tblStylePr w:type="lastRow">
      <w:rPr>
        <w:b/>
        <w:bCs/>
      </w:rPr>
      <w:tblPr/>
      <w:tcPr>
        <w:tcBorders>
          <w:top w:val="double" w:sz="4" w:space="0" w:color="F6EC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8F2" w:themeFill="accent4" w:themeFillTint="33"/>
      </w:tcPr>
    </w:tblStylePr>
    <w:tblStylePr w:type="band1Horz">
      <w:tblPr/>
      <w:tcPr>
        <w:shd w:val="clear" w:color="auto" w:fill="FCF8F2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B66F13"/>
    <w:pPr>
      <w:spacing w:after="0" w:line="240" w:lineRule="auto"/>
    </w:pPr>
    <w:tblPr>
      <w:tblStyleRowBandSize w:val="1"/>
      <w:tblStyleColBandSize w:val="1"/>
      <w:tblBorders>
        <w:top w:val="single" w:sz="4" w:space="0" w:color="BAB4A6" w:themeColor="accent3" w:themeTint="99"/>
        <w:left w:val="single" w:sz="4" w:space="0" w:color="BAB4A6" w:themeColor="accent3" w:themeTint="99"/>
        <w:bottom w:val="single" w:sz="4" w:space="0" w:color="BAB4A6" w:themeColor="accent3" w:themeTint="99"/>
        <w:right w:val="single" w:sz="4" w:space="0" w:color="BAB4A6" w:themeColor="accent3" w:themeTint="99"/>
        <w:insideH w:val="single" w:sz="4" w:space="0" w:color="BAB4A6" w:themeColor="accent3" w:themeTint="99"/>
        <w:insideV w:val="single" w:sz="4" w:space="0" w:color="BAB4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C836D" w:themeColor="accent3"/>
          <w:left w:val="single" w:sz="4" w:space="0" w:color="8C836D" w:themeColor="accent3"/>
          <w:bottom w:val="single" w:sz="4" w:space="0" w:color="8C836D" w:themeColor="accent3"/>
          <w:right w:val="single" w:sz="4" w:space="0" w:color="8C836D" w:themeColor="accent3"/>
          <w:insideH w:val="nil"/>
          <w:insideV w:val="nil"/>
        </w:tcBorders>
        <w:shd w:val="clear" w:color="auto" w:fill="8C836D" w:themeFill="accent3"/>
      </w:tcPr>
    </w:tblStylePr>
    <w:tblStylePr w:type="lastRow">
      <w:rPr>
        <w:b/>
        <w:bCs/>
      </w:rPr>
      <w:tblPr/>
      <w:tcPr>
        <w:tcBorders>
          <w:top w:val="double" w:sz="4" w:space="0" w:color="8C83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1" w:themeFill="accent3" w:themeFillTint="33"/>
      </w:tcPr>
    </w:tblStylePr>
    <w:tblStylePr w:type="band1Horz">
      <w:tblPr/>
      <w:tcPr>
        <w:shd w:val="clear" w:color="auto" w:fill="E8E6E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66F13"/>
    <w:pPr>
      <w:spacing w:after="0" w:line="240" w:lineRule="auto"/>
    </w:pPr>
    <w:tblPr>
      <w:tblStyleRowBandSize w:val="1"/>
      <w:tblStyleColBandSize w:val="1"/>
      <w:tblBorders>
        <w:top w:val="single" w:sz="4" w:space="0" w:color="F6ECD9" w:themeColor="accent4" w:themeTint="99"/>
        <w:left w:val="single" w:sz="4" w:space="0" w:color="F6ECD9" w:themeColor="accent4" w:themeTint="99"/>
        <w:bottom w:val="single" w:sz="4" w:space="0" w:color="F6ECD9" w:themeColor="accent4" w:themeTint="99"/>
        <w:right w:val="single" w:sz="4" w:space="0" w:color="F6ECD9" w:themeColor="accent4" w:themeTint="99"/>
        <w:insideH w:val="single" w:sz="4" w:space="0" w:color="F6ECD9" w:themeColor="accent4" w:themeTint="99"/>
        <w:insideV w:val="single" w:sz="4" w:space="0" w:color="F6ECD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1C0" w:themeColor="accent4"/>
          <w:left w:val="single" w:sz="4" w:space="0" w:color="F1E1C0" w:themeColor="accent4"/>
          <w:bottom w:val="single" w:sz="4" w:space="0" w:color="F1E1C0" w:themeColor="accent4"/>
          <w:right w:val="single" w:sz="4" w:space="0" w:color="F1E1C0" w:themeColor="accent4"/>
          <w:insideH w:val="nil"/>
          <w:insideV w:val="nil"/>
        </w:tcBorders>
        <w:shd w:val="clear" w:color="auto" w:fill="F1E1C0" w:themeFill="accent4"/>
      </w:tcPr>
    </w:tblStylePr>
    <w:tblStylePr w:type="lastRow">
      <w:rPr>
        <w:b/>
        <w:bCs/>
      </w:rPr>
      <w:tblPr/>
      <w:tcPr>
        <w:tcBorders>
          <w:top w:val="double" w:sz="4" w:space="0" w:color="F1E1C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8F2" w:themeFill="accent4" w:themeFillTint="33"/>
      </w:tcPr>
    </w:tblStylePr>
    <w:tblStylePr w:type="band1Horz">
      <w:tblPr/>
      <w:tcPr>
        <w:shd w:val="clear" w:color="auto" w:fill="FCF8F2" w:themeFill="accent4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6009E"/>
    <w:rPr>
      <w:color w:val="12413C" w:themeColor="text1"/>
    </w:rPr>
  </w:style>
  <w:style w:type="character" w:customStyle="1" w:styleId="CommentTextChar">
    <w:name w:val="Comment Text Char"/>
    <w:basedOn w:val="DefaultParagraphFont"/>
    <w:link w:val="CommentText"/>
    <w:semiHidden/>
    <w:rsid w:val="00711BFD"/>
    <w:rPr>
      <w:rFonts w:ascii="Univers" w:eastAsia="Times New Roman" w:hAnsi="Univers" w:cs="Courier New"/>
      <w:sz w:val="20"/>
      <w:szCs w:val="20"/>
    </w:rPr>
  </w:style>
  <w:style w:type="table" w:styleId="GridTable4">
    <w:name w:val="Grid Table 4"/>
    <w:basedOn w:val="TableNormal"/>
    <w:uiPriority w:val="49"/>
    <w:rsid w:val="003257CB"/>
    <w:pPr>
      <w:spacing w:after="0" w:line="240" w:lineRule="auto"/>
    </w:pPr>
    <w:tblPr>
      <w:tblStyleRowBandSize w:val="1"/>
      <w:tblStyleColBandSize w:val="1"/>
      <w:tblBorders>
        <w:top w:val="single" w:sz="4" w:space="0" w:color="37C6B6" w:themeColor="text1" w:themeTint="99"/>
        <w:left w:val="single" w:sz="4" w:space="0" w:color="37C6B6" w:themeColor="text1" w:themeTint="99"/>
        <w:bottom w:val="single" w:sz="4" w:space="0" w:color="37C6B6" w:themeColor="text1" w:themeTint="99"/>
        <w:right w:val="single" w:sz="4" w:space="0" w:color="37C6B6" w:themeColor="text1" w:themeTint="99"/>
        <w:insideH w:val="single" w:sz="4" w:space="0" w:color="37C6B6" w:themeColor="text1" w:themeTint="99"/>
        <w:insideV w:val="single" w:sz="4" w:space="0" w:color="37C6B6" w:themeColor="text1" w:themeTint="99"/>
      </w:tblBorders>
    </w:tblPr>
    <w:tblStylePr w:type="firstRow">
      <w:rPr>
        <w:rFonts w:asciiTheme="majorHAnsi" w:hAnsiTheme="majorHAnsi"/>
        <w:b/>
        <w:bCs/>
        <w:color w:val="FFFFFF"/>
        <w:sz w:val="22"/>
      </w:rPr>
      <w:tblPr/>
      <w:tcPr>
        <w:tcBorders>
          <w:top w:val="single" w:sz="4" w:space="0" w:color="12413C" w:themeColor="text1"/>
          <w:left w:val="single" w:sz="4" w:space="0" w:color="12413C" w:themeColor="text1"/>
          <w:bottom w:val="single" w:sz="4" w:space="0" w:color="12413C" w:themeColor="text1"/>
          <w:right w:val="single" w:sz="4" w:space="0" w:color="12413C" w:themeColor="text1"/>
          <w:insideH w:val="nil"/>
          <w:insideV w:val="nil"/>
        </w:tcBorders>
        <w:shd w:val="clear" w:color="auto" w:fill="12413C" w:themeFill="text1"/>
      </w:tcPr>
    </w:tblStylePr>
    <w:tblStylePr w:type="lastRow">
      <w:rPr>
        <w:b/>
        <w:bCs/>
      </w:rPr>
      <w:tblPr/>
      <w:tcPr>
        <w:tcBorders>
          <w:top w:val="double" w:sz="4" w:space="0" w:color="12413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CE7" w:themeFill="text1" w:themeFillTint="33"/>
      </w:tcPr>
    </w:tblStylePr>
    <w:tblStylePr w:type="band1Horz">
      <w:tblPr/>
      <w:tcPr>
        <w:shd w:val="clear" w:color="auto" w:fill="BBECE7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5B4FE9"/>
    <w:pPr>
      <w:spacing w:after="0" w:line="240" w:lineRule="auto"/>
    </w:pPr>
    <w:tblPr>
      <w:tblStyleRowBandSize w:val="1"/>
      <w:tblStyleColBandSize w:val="1"/>
      <w:tblBorders>
        <w:top w:val="single" w:sz="4" w:space="0" w:color="FCF8F1" w:themeColor="accent5" w:themeTint="99"/>
        <w:left w:val="single" w:sz="4" w:space="0" w:color="FCF8F1" w:themeColor="accent5" w:themeTint="99"/>
        <w:bottom w:val="single" w:sz="4" w:space="0" w:color="FCF8F1" w:themeColor="accent5" w:themeTint="99"/>
        <w:right w:val="single" w:sz="4" w:space="0" w:color="FCF8F1" w:themeColor="accent5" w:themeTint="99"/>
        <w:insideH w:val="single" w:sz="4" w:space="0" w:color="FCF8F1" w:themeColor="accent5" w:themeTint="99"/>
        <w:insideV w:val="single" w:sz="4" w:space="0" w:color="FCF8F1" w:themeColor="accent5" w:themeTint="99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F5E9" w:themeColor="accent5"/>
          <w:left w:val="single" w:sz="4" w:space="0" w:color="FAF5E9" w:themeColor="accent5"/>
          <w:bottom w:val="single" w:sz="4" w:space="0" w:color="FAF5E9" w:themeColor="accent5"/>
          <w:right w:val="single" w:sz="4" w:space="0" w:color="FAF5E9" w:themeColor="accent5"/>
          <w:insideH w:val="nil"/>
          <w:insideV w:val="single" w:sz="4" w:space="0" w:color="FFFFFF" w:themeColor="background1"/>
        </w:tcBorders>
        <w:shd w:val="clear" w:color="auto" w:fill="FAF5E9" w:themeFill="accent5"/>
      </w:tcPr>
    </w:tblStylePr>
    <w:tblStylePr w:type="lastRow">
      <w:rPr>
        <w:b/>
        <w:bCs/>
      </w:rPr>
      <w:tblPr/>
      <w:tcPr>
        <w:tcBorders>
          <w:top w:val="double" w:sz="4" w:space="0" w:color="FAF5E9" w:themeColor="accent5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EFCFA" w:themeFill="accent5" w:themeFillTint="33"/>
      </w:tcPr>
    </w:tblStylePr>
  </w:style>
  <w:style w:type="paragraph" w:customStyle="1" w:styleId="SectionLabel">
    <w:name w:val="Section Label"/>
    <w:link w:val="SectionLabelChar"/>
    <w:qFormat/>
    <w:rsid w:val="004B075E"/>
    <w:pPr>
      <w:spacing w:after="0"/>
    </w:pPr>
    <w:rPr>
      <w:rFonts w:ascii="Courier New" w:eastAsiaTheme="majorEastAsia" w:hAnsi="Courier New" w:cs="Courier New"/>
      <w:bCs/>
      <w:caps/>
      <w:color w:val="A65514" w:themeColor="accent2"/>
      <w:spacing w:val="20"/>
      <w:kern w:val="28"/>
      <w:sz w:val="24"/>
      <w:szCs w:val="24"/>
    </w:rPr>
  </w:style>
  <w:style w:type="paragraph" w:customStyle="1" w:styleId="CoverPageBody">
    <w:name w:val="Cover Page Body"/>
    <w:basedOn w:val="Normal"/>
    <w:link w:val="CoverPageBodyChar"/>
    <w:qFormat/>
    <w:rsid w:val="00AD75CE"/>
    <w:pPr>
      <w:spacing w:after="100"/>
    </w:pPr>
    <w:rPr>
      <w:sz w:val="18"/>
      <w:szCs w:val="18"/>
    </w:rPr>
  </w:style>
  <w:style w:type="character" w:customStyle="1" w:styleId="SectionLabelChar">
    <w:name w:val="Section Label Char"/>
    <w:basedOn w:val="DefaultParagraphFont"/>
    <w:link w:val="SectionLabel"/>
    <w:rsid w:val="004B075E"/>
    <w:rPr>
      <w:rFonts w:ascii="Courier New" w:eastAsiaTheme="majorEastAsia" w:hAnsi="Courier New" w:cs="Courier New"/>
      <w:bCs/>
      <w:caps/>
      <w:color w:val="A65514" w:themeColor="accent2"/>
      <w:spacing w:val="20"/>
      <w:kern w:val="28"/>
      <w:sz w:val="24"/>
      <w:szCs w:val="24"/>
    </w:rPr>
  </w:style>
  <w:style w:type="character" w:customStyle="1" w:styleId="CoverPageBodyChar">
    <w:name w:val="Cover Page Body Char"/>
    <w:basedOn w:val="DefaultParagraphFont"/>
    <w:link w:val="CoverPageBody"/>
    <w:rsid w:val="00AD75CE"/>
    <w:rPr>
      <w:color w:val="12413C" w:themeColor="text1"/>
      <w:sz w:val="18"/>
      <w:szCs w:val="18"/>
    </w:rPr>
  </w:style>
  <w:style w:type="table" w:styleId="GridTable5Dark">
    <w:name w:val="Grid Table 5 Dark"/>
    <w:basedOn w:val="TableNormal"/>
    <w:uiPriority w:val="50"/>
    <w:rsid w:val="007A35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CE7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413C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413C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413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413C" w:themeFill="text1"/>
      </w:tcPr>
    </w:tblStylePr>
    <w:tblStylePr w:type="band1Vert">
      <w:tblPr/>
      <w:tcPr>
        <w:shd w:val="clear" w:color="auto" w:fill="79DACF" w:themeFill="text1" w:themeFillTint="66"/>
      </w:tcPr>
    </w:tblStylePr>
    <w:tblStylePr w:type="band1Horz">
      <w:tblPr/>
      <w:tcPr>
        <w:shd w:val="clear" w:color="auto" w:fill="79DACF" w:themeFill="text1" w:themeFillTint="66"/>
      </w:tcPr>
    </w:tblStylePr>
  </w:style>
  <w:style w:type="paragraph" w:customStyle="1" w:styleId="TableHeader">
    <w:name w:val="Table Header"/>
    <w:link w:val="TableHeaderChar"/>
    <w:uiPriority w:val="21"/>
    <w:qFormat/>
    <w:rsid w:val="00392999"/>
    <w:pPr>
      <w:spacing w:after="0" w:line="240" w:lineRule="auto"/>
      <w:jc w:val="center"/>
      <w:textboxTightWrap w:val="allLines"/>
    </w:pPr>
    <w:rPr>
      <w:rFonts w:asciiTheme="majorHAnsi" w:hAnsiTheme="majorHAnsi" w:cs="Times New Roman (Body CS)"/>
      <w:bCs/>
      <w:color w:val="FFFFFF" w:themeColor="background1"/>
      <w:spacing w:val="26"/>
      <w:sz w:val="18"/>
      <w:szCs w:val="20"/>
    </w:rPr>
  </w:style>
  <w:style w:type="character" w:customStyle="1" w:styleId="TableHeaderChar">
    <w:name w:val="Table Header Char"/>
    <w:basedOn w:val="DefaultParagraphFont"/>
    <w:link w:val="TableHeader"/>
    <w:uiPriority w:val="21"/>
    <w:rsid w:val="00392999"/>
    <w:rPr>
      <w:rFonts w:asciiTheme="majorHAnsi" w:hAnsiTheme="majorHAnsi" w:cs="Times New Roman (Body CS)"/>
      <w:bCs/>
      <w:color w:val="FFFFFF" w:themeColor="background1"/>
      <w:spacing w:val="26"/>
      <w:sz w:val="18"/>
      <w:szCs w:val="20"/>
    </w:rPr>
  </w:style>
  <w:style w:type="paragraph" w:customStyle="1" w:styleId="StyleTOC2Left015">
    <w:name w:val="Style TOC 2 + Left:  0.15&quot;"/>
    <w:basedOn w:val="TOC2"/>
    <w:rsid w:val="00AB0A72"/>
    <w:pPr>
      <w:ind w:left="720"/>
    </w:pPr>
  </w:style>
  <w:style w:type="paragraph" w:customStyle="1" w:styleId="StyleTOC3Left031">
    <w:name w:val="Style TOC 3 + Left:  0.31&quot;"/>
    <w:basedOn w:val="Normal"/>
    <w:rsid w:val="005856DD"/>
    <w:pPr>
      <w:spacing w:after="100"/>
      <w:ind w:left="1008"/>
    </w:pPr>
    <w:rPr>
      <w:rFonts w:eastAsia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320B0"/>
    <w:rPr>
      <w:rFonts w:asciiTheme="majorHAnsi" w:eastAsiaTheme="majorEastAsia" w:hAnsiTheme="majorHAnsi" w:cstheme="majorBidi"/>
      <w:color w:val="6B542D" w:themeColor="accent1" w:themeShade="7F"/>
    </w:rPr>
  </w:style>
  <w:style w:type="numbering" w:customStyle="1" w:styleId="CurrentList4">
    <w:name w:val="Current List4"/>
    <w:uiPriority w:val="99"/>
    <w:rsid w:val="005856DD"/>
    <w:pPr>
      <w:numPr>
        <w:numId w:val="44"/>
      </w:numPr>
    </w:pPr>
  </w:style>
  <w:style w:type="numbering" w:customStyle="1" w:styleId="CurrentList2">
    <w:name w:val="Current List2"/>
    <w:uiPriority w:val="99"/>
    <w:rsid w:val="00A46676"/>
    <w:pPr>
      <w:numPr>
        <w:numId w:val="41"/>
      </w:numPr>
    </w:pPr>
  </w:style>
  <w:style w:type="numbering" w:customStyle="1" w:styleId="CurrentList3">
    <w:name w:val="Current List3"/>
    <w:uiPriority w:val="99"/>
    <w:rsid w:val="00A46676"/>
    <w:pPr>
      <w:numPr>
        <w:numId w:val="42"/>
      </w:numPr>
    </w:pPr>
  </w:style>
  <w:style w:type="table" w:customStyle="1" w:styleId="TableGrid1">
    <w:name w:val="Table Grid1"/>
    <w:basedOn w:val="TableNormal"/>
    <w:next w:val="TableGrid"/>
    <w:uiPriority w:val="59"/>
    <w:rsid w:val="00711BF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qFormat/>
    <w:rsid w:val="00711BFD"/>
    <w:pPr>
      <w:keepLines/>
      <w:tabs>
        <w:tab w:val="left" w:pos="-1440"/>
        <w:tab w:val="left" w:pos="-720"/>
      </w:tabs>
      <w:suppressAutoHyphens/>
      <w:spacing w:before="60" w:after="0"/>
    </w:pPr>
    <w:rPr>
      <w:rFonts w:ascii="Arial" w:eastAsia="Calibri" w:hAnsi="Arial" w:cs="Arial"/>
      <w:color w:val="auto"/>
      <w:spacing w:val="-4"/>
      <w:sz w:val="20"/>
    </w:rPr>
  </w:style>
  <w:style w:type="table" w:styleId="ListTable5Dark">
    <w:name w:val="List Table 5 Dark"/>
    <w:basedOn w:val="TableNormal"/>
    <w:uiPriority w:val="50"/>
    <w:rsid w:val="00DF7E2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2413C" w:themeColor="text1"/>
        <w:left w:val="single" w:sz="24" w:space="0" w:color="12413C" w:themeColor="text1"/>
        <w:bottom w:val="single" w:sz="24" w:space="0" w:color="12413C" w:themeColor="text1"/>
        <w:right w:val="single" w:sz="24" w:space="0" w:color="12413C" w:themeColor="text1"/>
      </w:tblBorders>
    </w:tblPr>
    <w:tcPr>
      <w:shd w:val="clear" w:color="auto" w:fill="12413C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DF7E2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6E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C836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C836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C836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C836D" w:themeFill="accent3"/>
      </w:tcPr>
    </w:tblStylePr>
    <w:tblStylePr w:type="band1Vert">
      <w:tblPr/>
      <w:tcPr>
        <w:shd w:val="clear" w:color="auto" w:fill="D1CDC4" w:themeFill="accent3" w:themeFillTint="66"/>
      </w:tcPr>
    </w:tblStylePr>
    <w:tblStylePr w:type="band1Horz">
      <w:tblPr/>
      <w:tcPr>
        <w:shd w:val="clear" w:color="auto" w:fill="D1CDC4" w:themeFill="accent3" w:themeFillTint="66"/>
      </w:tcPr>
    </w:tblStylePr>
  </w:style>
  <w:style w:type="table" w:styleId="ListTable3">
    <w:name w:val="List Table 3"/>
    <w:basedOn w:val="TableNormal"/>
    <w:uiPriority w:val="48"/>
    <w:rsid w:val="00DF7E26"/>
    <w:pPr>
      <w:spacing w:after="0" w:line="240" w:lineRule="auto"/>
    </w:pPr>
    <w:tblPr>
      <w:tblStyleRowBandSize w:val="1"/>
      <w:tblStyleColBandSize w:val="1"/>
      <w:tblBorders>
        <w:top w:val="single" w:sz="4" w:space="0" w:color="12413C" w:themeColor="text1"/>
        <w:left w:val="single" w:sz="4" w:space="0" w:color="12413C" w:themeColor="text1"/>
        <w:bottom w:val="single" w:sz="4" w:space="0" w:color="12413C" w:themeColor="text1"/>
        <w:right w:val="single" w:sz="4" w:space="0" w:color="12413C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413C" w:themeFill="text1"/>
      </w:tcPr>
    </w:tblStylePr>
    <w:tblStylePr w:type="lastRow">
      <w:rPr>
        <w:b/>
        <w:bCs/>
      </w:rPr>
      <w:tblPr/>
      <w:tcPr>
        <w:tcBorders>
          <w:top w:val="double" w:sz="4" w:space="0" w:color="12413C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413C" w:themeColor="text1"/>
          <w:right w:val="single" w:sz="4" w:space="0" w:color="12413C" w:themeColor="text1"/>
        </w:tcBorders>
      </w:tcPr>
    </w:tblStylePr>
    <w:tblStylePr w:type="band1Horz">
      <w:tblPr/>
      <w:tcPr>
        <w:tcBorders>
          <w:top w:val="single" w:sz="4" w:space="0" w:color="12413C" w:themeColor="text1"/>
          <w:bottom w:val="single" w:sz="4" w:space="0" w:color="12413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413C" w:themeColor="text1"/>
          <w:left w:val="nil"/>
        </w:tcBorders>
      </w:tcPr>
    </w:tblStylePr>
    <w:tblStylePr w:type="swCell">
      <w:tblPr/>
      <w:tcPr>
        <w:tcBorders>
          <w:top w:val="double" w:sz="4" w:space="0" w:color="12413C" w:themeColor="text1"/>
          <w:right w:val="nil"/>
        </w:tcBorders>
      </w:tcPr>
    </w:tblStylePr>
  </w:style>
  <w:style w:type="table" w:customStyle="1" w:styleId="SWETableStyle">
    <w:name w:val="SWE Table Style"/>
    <w:basedOn w:val="TableNormal"/>
    <w:uiPriority w:val="99"/>
    <w:rsid w:val="00F87B85"/>
    <w:pPr>
      <w:spacing w:before="120" w:after="120" w:line="240" w:lineRule="auto"/>
      <w:textboxTightWrap w:val="allLines"/>
    </w:pPr>
    <w:rPr>
      <w:rFonts w:cs="Times New Roman (Body CS)"/>
      <w:sz w:val="18"/>
    </w:rPr>
    <w:tblPr>
      <w:tblStyleRowBandSize w:val="1"/>
      <w:tblBorders>
        <w:top w:val="single" w:sz="4" w:space="0" w:color="12413C" w:themeColor="text1"/>
        <w:left w:val="single" w:sz="4" w:space="0" w:color="12413C" w:themeColor="text1"/>
        <w:bottom w:val="single" w:sz="4" w:space="0" w:color="12413C" w:themeColor="text1"/>
        <w:right w:val="single" w:sz="4" w:space="0" w:color="12413C" w:themeColor="text1"/>
        <w:insideH w:val="single" w:sz="4" w:space="0" w:color="12413C" w:themeColor="text1"/>
        <w:insideV w:val="single" w:sz="4" w:space="0" w:color="12413C" w:themeColor="text1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</w:pPr>
      <w:rPr>
        <w:rFonts w:asciiTheme="majorHAnsi" w:hAnsiTheme="majorHAnsi"/>
        <w:caps/>
        <w:smallCaps w:val="0"/>
        <w:color w:val="FFFFFF" w:themeColor="background1"/>
        <w:spacing w:val="20"/>
        <w:u w:val="none"/>
      </w:rPr>
      <w:tblPr>
        <w:jc w:val="center"/>
      </w:tblPr>
      <w:trPr>
        <w:jc w:val="center"/>
      </w:trPr>
      <w:tcPr>
        <w:shd w:val="clear" w:color="auto" w:fill="12413C" w:themeFill="text1"/>
        <w:vAlign w:val="center"/>
      </w:tcPr>
    </w:tblStylePr>
    <w:tblStylePr w:type="nwCell">
      <w:pPr>
        <w:wordWrap/>
        <w:spacing w:beforeLines="0" w:before="100" w:beforeAutospacing="1" w:afterLines="0" w:after="100" w:afterAutospacing="1" w:line="240" w:lineRule="auto"/>
      </w:p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150"/>
    <w:pPr>
      <w:widowControl/>
      <w:autoSpaceDE/>
      <w:autoSpaceDN/>
      <w:adjustRightInd/>
      <w:spacing w:after="200"/>
      <w:jc w:val="left"/>
    </w:pPr>
    <w:rPr>
      <w:rFonts w:asciiTheme="minorHAnsi" w:eastAsiaTheme="minorHAnsi" w:hAnsiTheme="minorHAnsi" w:cstheme="minorBidi"/>
      <w:b/>
      <w:bCs/>
      <w:color w:val="12413C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150"/>
    <w:rPr>
      <w:rFonts w:ascii="Univers" w:eastAsia="Times New Roman" w:hAnsi="Univers" w:cs="Courier New"/>
      <w:b/>
      <w:bCs/>
      <w:color w:val="12413C" w:themeColor="text1"/>
      <w:sz w:val="20"/>
      <w:szCs w:val="20"/>
    </w:rPr>
  </w:style>
  <w:style w:type="paragraph" w:customStyle="1" w:styleId="ColumnHeader">
    <w:name w:val="Column Header"/>
    <w:qFormat/>
    <w:rsid w:val="00392999"/>
    <w:pPr>
      <w:spacing w:after="0" w:line="240" w:lineRule="auto"/>
      <w:jc w:val="center"/>
      <w:textboxTightWrap w:val="allLines"/>
    </w:pPr>
    <w:rPr>
      <w:rFonts w:asciiTheme="majorHAnsi" w:hAnsiTheme="majorHAnsi" w:cs="Arial (Body)"/>
      <w:b/>
      <w:bCs/>
      <w:color w:val="12413C" w:themeColor="text1"/>
      <w:spacing w:val="20"/>
      <w:sz w:val="18"/>
    </w:rPr>
  </w:style>
  <w:style w:type="table" w:customStyle="1" w:styleId="SWE">
    <w:name w:val="SWE"/>
    <w:basedOn w:val="TableNormal"/>
    <w:uiPriority w:val="99"/>
    <w:rsid w:val="00091132"/>
    <w:pPr>
      <w:spacing w:after="0" w:line="240" w:lineRule="auto"/>
    </w:pPr>
    <w:tblPr>
      <w:tblBorders>
        <w:top w:val="single" w:sz="4" w:space="0" w:color="12413C" w:themeColor="text1"/>
        <w:left w:val="single" w:sz="4" w:space="0" w:color="12413C" w:themeColor="text1"/>
        <w:bottom w:val="single" w:sz="4" w:space="0" w:color="12413C" w:themeColor="text1"/>
        <w:right w:val="single" w:sz="4" w:space="0" w:color="12413C" w:themeColor="text1"/>
        <w:insideH w:val="single" w:sz="4" w:space="0" w:color="12413C" w:themeColor="text1"/>
        <w:insideV w:val="single" w:sz="4" w:space="0" w:color="12413C" w:themeColor="text1"/>
      </w:tblBorders>
    </w:tblPr>
    <w:tcPr>
      <w:shd w:val="clear" w:color="auto" w:fill="auto"/>
    </w:tcPr>
  </w:style>
  <w:style w:type="character" w:styleId="FollowedHyperlink">
    <w:name w:val="FollowedHyperlink"/>
    <w:basedOn w:val="DefaultParagraphFont"/>
    <w:uiPriority w:val="99"/>
    <w:semiHidden/>
    <w:unhideWhenUsed/>
    <w:rsid w:val="00000B83"/>
    <w:rPr>
      <w:color w:val="A65514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53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353AB"/>
    <w:rPr>
      <w:color w:val="12413C" w:themeColor="text1"/>
    </w:rPr>
  </w:style>
  <w:style w:type="table" w:customStyle="1" w:styleId="TableGrid2">
    <w:name w:val="Table Grid2"/>
    <w:basedOn w:val="TableNormal"/>
    <w:next w:val="TableGrid"/>
    <w:rsid w:val="000D34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systemswestengineers.com/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SPR-NAS\Company\Engineering%20Operations\00%20Division%20Masters\CA%20Templates\01%20SWE%20CA%20Masters\SWE%20Submittal%20Review%20Template.dotx" TargetMode="External"/></Relationships>
</file>

<file path=word/theme/theme1.xml><?xml version="1.0" encoding="utf-8"?>
<a:theme xmlns:a="http://schemas.openxmlformats.org/drawingml/2006/main" name="Solid Form">
  <a:themeElements>
    <a:clrScheme name="Systems West Engineers 1">
      <a:dk1>
        <a:srgbClr val="12413C"/>
      </a:dk1>
      <a:lt1>
        <a:srgbClr val="FFFFFF"/>
      </a:lt1>
      <a:dk2>
        <a:srgbClr val="12413C"/>
      </a:dk2>
      <a:lt2>
        <a:srgbClr val="EFEFF0"/>
      </a:lt2>
      <a:accent1>
        <a:srgbClr val="C3A571"/>
      </a:accent1>
      <a:accent2>
        <a:srgbClr val="A65514"/>
      </a:accent2>
      <a:accent3>
        <a:srgbClr val="8C836D"/>
      </a:accent3>
      <a:accent4>
        <a:srgbClr val="F1E1C0"/>
      </a:accent4>
      <a:accent5>
        <a:srgbClr val="FAF5E9"/>
      </a:accent5>
      <a:accent6>
        <a:srgbClr val="144B46"/>
      </a:accent6>
      <a:hlink>
        <a:srgbClr val="12413C"/>
      </a:hlink>
      <a:folHlink>
        <a:srgbClr val="A65514"/>
      </a:folHlink>
    </a:clrScheme>
    <a:fontScheme name="Precis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olid Form" id="{D4CB28D8-2F9A-4B1F-9B30-0257ED1B0D48}" vid="{3BD07DA5-D844-4C5E-81C4-ABE3AD158E40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51F4E-0CD3-4C03-978D-437998DAA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SWE Submittal Review Template</Template>
  <TotalTime>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page title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 title</dc:title>
  <dc:subject/>
  <dc:creator>awillis</dc:creator>
  <cp:keywords/>
  <dc:description/>
  <cp:lastModifiedBy>Evie M. Lutz</cp:lastModifiedBy>
  <cp:revision>3</cp:revision>
  <cp:lastPrinted>2026-06-25T17:09:00Z</cp:lastPrinted>
  <dcterms:created xsi:type="dcterms:W3CDTF">2026-10-08T20:09:00Z</dcterms:created>
  <dcterms:modified xsi:type="dcterms:W3CDTF">2026-10-08T20:10:00Z</dcterms:modified>
</cp:coreProperties>
</file>